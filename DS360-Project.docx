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03C16" w14:textId="77777777" w:rsidR="00675688" w:rsidRDefault="009B0716">
      <w:r>
        <w:rPr>
          <w:b/>
          <w:bCs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0" wp14:anchorId="31BDEDF3" wp14:editId="5E5E5818">
                <wp:simplePos x="0" y="0"/>
                <wp:positionH relativeFrom="page">
                  <wp:posOffset>460375</wp:posOffset>
                </wp:positionH>
                <wp:positionV relativeFrom="margin">
                  <wp:posOffset>1146175</wp:posOffset>
                </wp:positionV>
                <wp:extent cx="6858000" cy="2091690"/>
                <wp:effectExtent l="0" t="0" r="0" b="3810"/>
                <wp:wrapNone/>
                <wp:docPr id="14" name="Text Box 14" descr="Report 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2091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sz w:val="96"/>
                                <w:szCs w:val="96"/>
                              </w:rPr>
                              <w:alias w:val="Title"/>
                              <w:tag w:val=""/>
                              <w:id w:val="669530345"/>
                              <w:placeholder>
                                <w:docPart w:val="B491ECBAB2F14EFFBE49B74776B760F8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0F749FA" w14:textId="6854FB3F" w:rsidR="00496101" w:rsidRPr="003C4083" w:rsidRDefault="006C507D" w:rsidP="006C507D">
                                <w:pPr>
                                  <w:pStyle w:val="Title"/>
                                  <w:jc w:val="center"/>
                                  <w:rPr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sz w:val="96"/>
                                    <w:szCs w:val="96"/>
                                  </w:rPr>
                                  <w:t>Project</w:t>
                                </w:r>
                              </w:p>
                            </w:sdtContent>
                          </w:sdt>
                          <w:p w14:paraId="29DD9B11" w14:textId="6AF8C7BF" w:rsidR="00496101" w:rsidRPr="00517329" w:rsidRDefault="00000000" w:rsidP="006C507D">
                            <w:pPr>
                              <w:pStyle w:val="Subtitle"/>
                              <w:ind w:left="709" w:right="720"/>
                              <w:jc w:val="center"/>
                              <w:rPr>
                                <w:color w:val="0070C0"/>
                              </w:rPr>
                            </w:pPr>
                            <w:sdt>
                              <w:sdtPr>
                                <w:rPr>
                                  <w:b w:val="0"/>
                                  <w:caps w:val="0"/>
                                  <w:color w:val="0070C0"/>
                                  <w:sz w:val="52"/>
                                  <w:szCs w:val="1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alias w:val="Subtitle"/>
                                <w:tag w:val=""/>
                                <w:id w:val="-2055537761"/>
                                <w:placeholder>
                                  <w:docPart w:val="ABA4E856757C43F09EB4041128DDA0A9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3A7184" w:rsidRPr="003A7184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Deadline: </w:t>
                                </w:r>
                                <w:r w:rsidR="003820A3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Sunday 03</w:t>
                                </w:r>
                                <w:r w:rsidR="003A7184" w:rsidRPr="003A7184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/</w:t>
                                </w:r>
                                <w:r w:rsidR="003820A3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05</w:t>
                                </w:r>
                                <w:r w:rsidR="003A7184" w:rsidRPr="003A7184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/</w:t>
                                </w:r>
                                <w:r w:rsidR="003820A3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2026</w:t>
                                </w:r>
                                <w:r w:rsidR="003A7184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="003A7184" w:rsidRPr="003A7184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@ 23:59</w:t>
                                </w:r>
                              </w:sdtContent>
                            </w:sdt>
                          </w:p>
                          <w:sdt>
                            <w:sdtP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24"/>
                              </w:rPr>
                              <w:alias w:val="Quote or Abstract"/>
                              <w:tag w:val="Quote or Abstract"/>
                              <w:id w:val="-247963122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p w14:paraId="3592AB34" w14:textId="24CC5B9C" w:rsidR="00496101" w:rsidRPr="00517329" w:rsidRDefault="00517329" w:rsidP="006C507D">
                                <w:pPr>
                                  <w:pStyle w:val="Abstract"/>
                                  <w:spacing w:after="600"/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</w:pPr>
                                <w:r w:rsidRPr="00517329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 xml:space="preserve">[Total Mark </w:t>
                                </w:r>
                                <w:r w:rsidR="00322517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 xml:space="preserve">for this Project </w:t>
                                </w:r>
                                <w:r w:rsidRPr="00517329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 xml:space="preserve">is </w:t>
                                </w:r>
                                <w:r w:rsidR="00322517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>1</w:t>
                                </w:r>
                                <w:r w:rsidR="00586A5D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>4</w:t>
                                </w:r>
                                <w:r w:rsidRPr="00517329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>]</w:t>
                                </w:r>
                              </w:p>
                            </w:sdtContent>
                          </w:sdt>
                          <w:p w14:paraId="56BEA891" w14:textId="77777777" w:rsidR="004B7324" w:rsidRDefault="004B7324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BDEDF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alt="Report title" style="position:absolute;margin-left:36.25pt;margin-top:90.25pt;width:540pt;height:164.7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" o:allowoverlap="f" filled="f" stroked="f">
                <v:textbox inset="0,0,0,0">
                  <w:txbxContent>
                    <w:sdt>
                      <w:sdtPr>
                        <w:rPr>
                          <w:sz w:val="96"/>
                          <w:szCs w:val="96"/>
                        </w:rPr>
                        <w:alias w:val="Title"/>
                        <w:tag w:val=""/>
                        <w:id w:val="669530345"/>
                        <w:placeholder>
                          <w:docPart w:val="B491ECBAB2F14EFFBE49B74776B760F8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00F749FA" w14:textId="6854FB3F" w:rsidR="00496101" w:rsidRPr="003C4083" w:rsidRDefault="006C507D" w:rsidP="006C507D">
                          <w:pPr>
                            <w:pStyle w:val="Title"/>
                            <w:jc w:val="center"/>
                            <w:rPr>
                              <w:sz w:val="96"/>
                              <w:szCs w:val="96"/>
                            </w:rPr>
                          </w:pPr>
                          <w:r>
                            <w:rPr>
                              <w:sz w:val="96"/>
                              <w:szCs w:val="96"/>
                            </w:rPr>
                            <w:t>Project</w:t>
                          </w:r>
                        </w:p>
                      </w:sdtContent>
                    </w:sdt>
                    <w:p w14:paraId="29DD9B11" w14:textId="6AF8C7BF" w:rsidR="00496101" w:rsidRPr="00517329" w:rsidRDefault="00000000" w:rsidP="006C507D">
                      <w:pPr>
                        <w:pStyle w:val="Subtitle"/>
                        <w:ind w:left="709" w:right="720"/>
                        <w:jc w:val="center"/>
                        <w:rPr>
                          <w:color w:val="0070C0"/>
                        </w:rPr>
                      </w:pPr>
                      <w:sdt>
                        <w:sdtPr>
                          <w:rPr>
                            <w:b w:val="0"/>
                            <w:caps w:val="0"/>
                            <w:color w:val="0070C0"/>
                            <w:sz w:val="52"/>
                            <w:szCs w:val="1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alias w:val="Subtitle"/>
                          <w:tag w:val=""/>
                          <w:id w:val="-2055537761"/>
                          <w:placeholder>
                            <w:docPart w:val="ABA4E856757C43F09EB4041128DDA0A9"/>
                          </w:placeholder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3A7184" w:rsidRPr="003A7184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Deadline: </w:t>
                          </w:r>
                          <w:r w:rsidR="003820A3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Sunday 03</w:t>
                          </w:r>
                          <w:r w:rsidR="003A7184" w:rsidRPr="003A7184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 w:rsidR="003820A3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05</w:t>
                          </w:r>
                          <w:r w:rsidR="003A7184" w:rsidRPr="003A7184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 w:rsidR="003820A3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2026</w:t>
                          </w:r>
                          <w:r w:rsidR="003A7184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="003A7184" w:rsidRPr="003A7184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@ 23:59</w:t>
                          </w:r>
                        </w:sdtContent>
                      </w:sdt>
                    </w:p>
                    <w:sdt>
                      <w:sdtPr>
                        <w:rPr>
                          <w:b/>
                          <w:bCs/>
                          <w:color w:val="000000" w:themeColor="text1"/>
                          <w:sz w:val="36"/>
                          <w:szCs w:val="24"/>
                        </w:rPr>
                        <w:alias w:val="Quote or Abstract"/>
                        <w:tag w:val="Quote or Abstract"/>
                        <w:id w:val="-247963122"/>
                        <w:dataBinding w:prefixMappings="xmlns:ns0='http://schemas.microsoft.com/office/2006/coverPageProps'" w:xpath="/ns0:CoverPageProperties[1]/ns0:Abstract[1]" w:storeItemID="{55AF091B-3C7A-41E3-B477-F2FDAA23CFDA}"/>
                        <w:text/>
                      </w:sdtPr>
                      <w:sdtContent>
                        <w:p w14:paraId="3592AB34" w14:textId="24CC5B9C" w:rsidR="00496101" w:rsidRPr="00517329" w:rsidRDefault="00517329" w:rsidP="006C507D">
                          <w:pPr>
                            <w:pStyle w:val="Abstract"/>
                            <w:spacing w:after="600"/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</w:pPr>
                          <w:r w:rsidRPr="00517329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 xml:space="preserve">[Total Mark </w:t>
                          </w:r>
                          <w:r w:rsidR="00322517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 xml:space="preserve">for this Project </w:t>
                          </w:r>
                          <w:r w:rsidRPr="00517329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 xml:space="preserve">is </w:t>
                          </w:r>
                          <w:r w:rsidR="00322517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>1</w:t>
                          </w:r>
                          <w:r w:rsidR="00586A5D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>4</w:t>
                          </w:r>
                          <w:r w:rsidRPr="00517329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>]</w:t>
                          </w:r>
                        </w:p>
                      </w:sdtContent>
                    </w:sdt>
                    <w:p w14:paraId="56BEA891" w14:textId="77777777" w:rsidR="004B7324" w:rsidRDefault="004B7324"/>
                  </w:txbxContent>
                </v:textbox>
                <w10:wrap anchorx="page" anchory="margin"/>
              </v:shape>
            </w:pict>
          </mc:Fallback>
        </mc:AlternateContent>
      </w:r>
      <w:r w:rsidR="00F05724">
        <w:rPr>
          <w:noProof/>
          <w:lang w:eastAsia="en-US"/>
        </w:rPr>
        <mc:AlternateContent>
          <mc:Choice Requires="wps">
            <w:drawing>
              <wp:anchor distT="91440" distB="91440" distL="114300" distR="114300" simplePos="0" relativeHeight="251679744" behindDoc="0" locked="0" layoutInCell="1" allowOverlap="1" wp14:anchorId="6466823C" wp14:editId="4B9F18C1">
                <wp:simplePos x="0" y="0"/>
                <wp:positionH relativeFrom="page">
                  <wp:posOffset>511810</wp:posOffset>
                </wp:positionH>
                <wp:positionV relativeFrom="paragraph">
                  <wp:posOffset>59055</wp:posOffset>
                </wp:positionV>
                <wp:extent cx="6927215" cy="1111885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7215" cy="1111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EC844" w14:textId="5675C5A8" w:rsidR="00F05724" w:rsidRPr="00937F04" w:rsidRDefault="00586A5D" w:rsidP="00937F04">
                            <w:pPr>
                              <w:pBdr>
                                <w:top w:val="single" w:sz="24" w:space="8" w:color="EF4623" w:themeColor="accent1"/>
                                <w:bottom w:val="single" w:sz="24" w:space="8" w:color="EF4623" w:themeColor="accent1"/>
                              </w:pBdr>
                              <w:spacing w:after="0"/>
                              <w:jc w:val="center"/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Computer Networks</w:t>
                            </w:r>
                          </w:p>
                          <w:p w14:paraId="7385C9C4" w14:textId="67800770" w:rsidR="00E8497B" w:rsidRPr="000530C6" w:rsidRDefault="00CE1F51" w:rsidP="00353412">
                            <w:pPr>
                              <w:pBdr>
                                <w:top w:val="single" w:sz="24" w:space="8" w:color="EF4623" w:themeColor="accent1"/>
                                <w:bottom w:val="single" w:sz="24" w:space="8" w:color="EF4623" w:themeColor="accent1"/>
                              </w:pBdr>
                              <w:spacing w:after="0"/>
                              <w:jc w:val="center"/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  <w:r w:rsidR="003820A3"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S360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6823C" id="Text Box 2" o:spid="_x0000_s1027" type="#_x0000_t202" style="position:absolute;margin-left:40.3pt;margin-top:4.65pt;width:545.45pt;height:87.55pt;z-index:25167974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" filled="f" stroked="f">
                <v:textbox>
                  <w:txbxContent>
                    <w:p w14:paraId="50EEC844" w14:textId="5675C5A8" w:rsidR="00F05724" w:rsidRPr="00937F04" w:rsidRDefault="00586A5D" w:rsidP="00937F04">
                      <w:pPr>
                        <w:pBdr>
                          <w:top w:val="single" w:sz="24" w:space="8" w:color="EF4623" w:themeColor="accent1"/>
                          <w:bottom w:val="single" w:sz="24" w:space="8" w:color="EF4623" w:themeColor="accent1"/>
                        </w:pBdr>
                        <w:spacing w:after="0"/>
                        <w:jc w:val="center"/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Computer Networks</w:t>
                      </w:r>
                    </w:p>
                    <w:p w14:paraId="7385C9C4" w14:textId="67800770" w:rsidR="00E8497B" w:rsidRPr="000530C6" w:rsidRDefault="00CE1F51" w:rsidP="00353412">
                      <w:pPr>
                        <w:pBdr>
                          <w:top w:val="single" w:sz="24" w:space="8" w:color="EF4623" w:themeColor="accent1"/>
                          <w:bottom w:val="single" w:sz="24" w:space="8" w:color="EF4623" w:themeColor="accent1"/>
                        </w:pBdr>
                        <w:spacing w:after="0"/>
                        <w:jc w:val="center"/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</w:t>
                      </w:r>
                      <w:r w:rsidR="003820A3"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S360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dt>
      <w:sdtPr>
        <w:id w:val="-1975434350"/>
        <w:docPartObj>
          <w:docPartGallery w:val="Cover Pages"/>
          <w:docPartUnique/>
        </w:docPartObj>
      </w:sdtPr>
      <w:sdtContent>
        <w:p w14:paraId="5BDE174B" w14:textId="77777777" w:rsidR="00496101" w:rsidRDefault="00496101" w:rsidP="00675688"/>
        <w:p w14:paraId="4B165F50" w14:textId="53DF9F4E" w:rsidR="00496101" w:rsidRPr="003C503A" w:rsidRDefault="00642D6F" w:rsidP="003820A3">
          <w:pPr>
            <w:tabs>
              <w:tab w:val="left" w:pos="1867"/>
              <w:tab w:val="center" w:pos="4212"/>
            </w:tabs>
            <w:rPr>
              <w:b/>
              <w:bCs/>
            </w:rPr>
            <w:sectPr w:rsidR="00496101" w:rsidRPr="003C503A">
              <w:headerReference w:type="default" r:id="rId10"/>
              <w:headerReference w:type="first" r:id="rId11"/>
              <w:pgSz w:w="12240" w:h="15840" w:code="1"/>
              <w:pgMar w:top="1080" w:right="720" w:bottom="720" w:left="3096" w:header="1080" w:footer="720" w:gutter="0"/>
              <w:pgNumType w:fmt="lowerRoman" w:start="0"/>
              <w:cols w:space="708"/>
              <w:titlePg/>
              <w:docGrid w:linePitch="360"/>
            </w:sectPr>
          </w:pPr>
          <w:r>
            <w:rPr>
              <w:b/>
              <w:bCs/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75648" behindDoc="0" locked="0" layoutInCell="1" allowOverlap="0" wp14:anchorId="7CBAAF0B" wp14:editId="2E10A629">
                    <wp:simplePos x="0" y="0"/>
                    <wp:positionH relativeFrom="margin">
                      <wp:posOffset>-1648460</wp:posOffset>
                    </wp:positionH>
                    <wp:positionV relativeFrom="margin">
                      <wp:posOffset>3221355</wp:posOffset>
                    </wp:positionV>
                    <wp:extent cx="7556500" cy="1341120"/>
                    <wp:effectExtent l="0" t="0" r="0" b="5080"/>
                    <wp:wrapSquare wrapText="bothSides"/>
                    <wp:docPr id="15" name="Text Box 15" descr="contact info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556500" cy="13411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8D2B67" w14:textId="59B0D54F" w:rsidR="00496101" w:rsidRDefault="00000000">
                                <w:pPr>
                                  <w:pStyle w:val="Organization"/>
                                </w:pPr>
                                <w:sdt>
                                  <w:sdtPr>
                                    <w:alias w:val="Company"/>
                                    <w:tag w:val=""/>
                                    <w:id w:val="-58584949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711E1">
                                      <w:t>Student Details:                                            CRN:</w:t>
                                    </w:r>
                                    <w:r w:rsidR="00406F94">
                                      <w:t xml:space="preserve"> 21406</w:t>
                                    </w:r>
                                  </w:sdtContent>
                                </w:sdt>
                              </w:p>
                              <w:tbl>
                                <w:tblPr>
                                  <w:tblW w:w="4979" w:type="pct"/>
                                  <w:jc w:val="right"/>
                                  <w:tblBorders>
                                    <w:top w:val="single" w:sz="8" w:space="0" w:color="000000" w:themeColor="text1"/>
                                  </w:tblBorders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3951"/>
                                  <w:gridCol w:w="3952"/>
                                  <w:gridCol w:w="3952"/>
                                </w:tblGrid>
                                <w:tr w:rsidR="00000000" w14:paraId="71E6BD31" w14:textId="77777777" w:rsidTr="001865E0">
                                  <w:trPr>
                                    <w:trHeight w:hRule="exact" w:val="144"/>
                                    <w:jc w:val="right"/>
                                  </w:trPr>
                                  <w:tc>
                                    <w:tcPr>
                                      <w:tcW w:w="1666" w:type="pct"/>
                                    </w:tcPr>
                                    <w:p w14:paraId="43C6F37F" w14:textId="77777777" w:rsidR="00496101" w:rsidRDefault="00496101"/>
                                  </w:tc>
                                  <w:tc>
                                    <w:tcPr>
                                      <w:tcW w:w="1667" w:type="pct"/>
                                    </w:tcPr>
                                    <w:p w14:paraId="42782A53" w14:textId="77777777" w:rsidR="00496101" w:rsidRDefault="00496101"/>
                                  </w:tc>
                                  <w:tc>
                                    <w:tcPr>
                                      <w:tcW w:w="1667" w:type="pct"/>
                                    </w:tcPr>
                                    <w:p w14:paraId="16FC8E2B" w14:textId="77777777" w:rsidR="00496101" w:rsidRDefault="00496101"/>
                                  </w:tc>
                                </w:tr>
                                <w:tr w:rsidR="00000000" w14:paraId="399DAD1E" w14:textId="77777777" w:rsidTr="001865E0">
                                  <w:trPr>
                                    <w:jc w:val="right"/>
                                  </w:trPr>
                                  <w:tc>
                                    <w:tcPr>
                                      <w:tcW w:w="1666" w:type="pct"/>
                                      <w:tcMar>
                                        <w:bottom w:w="144" w:type="dxa"/>
                                      </w:tcMar>
                                    </w:tcPr>
                                    <w:p w14:paraId="3BF4FC22" w14:textId="0787190A" w:rsidR="00496101" w:rsidRPr="00642D6F" w:rsidRDefault="00A24678" w:rsidP="006C507D">
                                      <w:pPr>
                                        <w:pStyle w:val="Footer"/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42D6F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Name:</w:t>
                                      </w:r>
                                      <w:r w:rsidR="007F7019" w:rsidRPr="00642D6F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Farah </w:t>
                                      </w:r>
                                      <w:proofErr w:type="spellStart"/>
                                      <w:r w:rsidR="007F7019" w:rsidRPr="00642D6F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Alhelal</w:t>
                                      </w:r>
                                      <w:proofErr w:type="spellEnd"/>
                                    </w:p>
                                    <w:p w14:paraId="26645DCD" w14:textId="071B5ABD" w:rsidR="00496101" w:rsidRPr="00642D6F" w:rsidRDefault="006C507D">
                                      <w:pPr>
                                        <w:pStyle w:val="Footer"/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42D6F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Name: </w:t>
                                      </w:r>
                                      <w:r w:rsidR="00642D6F" w:rsidRPr="00642D6F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Fatima </w:t>
                                      </w:r>
                                      <w:proofErr w:type="spellStart"/>
                                      <w:r w:rsidR="00642D6F" w:rsidRPr="00642D6F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Almuallim</w:t>
                                      </w:r>
                                      <w:proofErr w:type="spellEnd"/>
                                    </w:p>
                                    <w:p w14:paraId="735A42B3" w14:textId="3D49EC67" w:rsidR="006C507D" w:rsidRPr="00642D6F" w:rsidRDefault="006C507D" w:rsidP="00642D6F">
                                      <w:pPr>
                                        <w:pStyle w:val="Footer"/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42D6F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Name:</w:t>
                                      </w:r>
                                      <w:r w:rsidR="00B711E1" w:rsidRPr="00642D6F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  <w:r w:rsidR="00642D6F" w:rsidRPr="00642D6F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Hanen</w:t>
                                      </w:r>
                                      <w:r w:rsidR="00642D6F" w:rsidRPr="00642D6F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="00642D6F" w:rsidRPr="00642D6F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Alsuwaidan</w:t>
                                      </w:r>
                                      <w:proofErr w:type="spellEnd"/>
                                      <w:r w:rsidR="00642D6F" w:rsidRPr="00642D6F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</w:p>
                                    <w:p w14:paraId="65DDE553" w14:textId="7E29D77D" w:rsidR="00642D6F" w:rsidRPr="00642D6F" w:rsidRDefault="00F7187C" w:rsidP="00642D6F">
                                      <w:pPr>
                                        <w:pStyle w:val="Footer"/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42D6F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Name:</w:t>
                                      </w:r>
                                      <w:r w:rsidR="00642D6F" w:rsidRPr="00642D6F">
                                        <w:rPr>
                                          <w:rFonts w:ascii="Times New Roman" w:hAnsi="Times New Roman" w:cs="Times New Roman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="00642D6F" w:rsidRPr="00642D6F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Alkhnsaa</w:t>
                                      </w:r>
                                      <w:proofErr w:type="spellEnd"/>
                                      <w:r w:rsidR="00642D6F" w:rsidRPr="00642D6F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="00642D6F" w:rsidRPr="00642D6F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Yaghmour</w:t>
                                      </w:r>
                                      <w:proofErr w:type="spellEnd"/>
                                      <w:r w:rsidR="00642D6F" w:rsidRPr="00642D6F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</w:p>
                                    <w:p w14:paraId="0FD3F083" w14:textId="7FF48524" w:rsidR="00174571" w:rsidRPr="00642D6F" w:rsidRDefault="00174571" w:rsidP="00642D6F">
                                      <w:pPr>
                                        <w:pStyle w:val="Footer"/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tcMar>
                                        <w:bottom w:w="144" w:type="dxa"/>
                                      </w:tcMar>
                                    </w:tcPr>
                                    <w:p w14:paraId="50BE7F38" w14:textId="77777777" w:rsidR="00496101" w:rsidRPr="00642D6F" w:rsidRDefault="00496101" w:rsidP="00E8497B">
                                      <w:pPr>
                                        <w:pStyle w:val="Footer"/>
                                        <w:ind w:left="0"/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tcMar>
                                        <w:bottom w:w="144" w:type="dxa"/>
                                      </w:tcMar>
                                    </w:tcPr>
                                    <w:p w14:paraId="372378F0" w14:textId="7D1BDD08" w:rsidR="00496101" w:rsidRPr="00642D6F" w:rsidRDefault="00A24678" w:rsidP="006C507D">
                                      <w:pPr>
                                        <w:pStyle w:val="Footer"/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42D6F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ID: </w:t>
                                      </w:r>
                                      <w:r w:rsidR="00F7187C" w:rsidRPr="00642D6F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S230032898</w:t>
                                      </w:r>
                                    </w:p>
                                    <w:p w14:paraId="2A5E462A" w14:textId="083D1350" w:rsidR="006C507D" w:rsidRPr="00642D6F" w:rsidRDefault="006C507D" w:rsidP="00642D6F">
                                      <w:pPr>
                                        <w:pStyle w:val="Footer"/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42D6F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ID:</w:t>
                                      </w:r>
                                      <w:r w:rsidR="00642D6F" w:rsidRPr="00642D6F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  <w:r w:rsidR="00642D6F" w:rsidRPr="00642D6F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230016926</w:t>
                                      </w:r>
                                    </w:p>
                                    <w:p w14:paraId="31259344" w14:textId="4AD27070" w:rsidR="00496101" w:rsidRPr="00642D6F" w:rsidRDefault="006C507D" w:rsidP="006C507D">
                                      <w:pPr>
                                        <w:pStyle w:val="Footer"/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42D6F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ID:</w:t>
                                      </w:r>
                                      <w:r w:rsidR="00642D6F" w:rsidRPr="00642D6F">
                                        <w:rPr>
                                          <w:rFonts w:ascii="Times New Roman" w:hAnsi="Times New Roman" w:cs="Times New Roman"/>
                                        </w:rPr>
                                        <w:t xml:space="preserve"> </w:t>
                                      </w:r>
                                      <w:r w:rsidR="00642D6F" w:rsidRPr="00642D6F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230035139</w:t>
                                      </w:r>
                                    </w:p>
                                    <w:p w14:paraId="66E350BF" w14:textId="757DBA42" w:rsidR="00174571" w:rsidRPr="00642D6F" w:rsidRDefault="00F7187C" w:rsidP="00642D6F">
                                      <w:pPr>
                                        <w:pStyle w:val="Footer"/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42D6F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ID:</w:t>
                                      </w:r>
                                      <w:r w:rsidR="00642D6F" w:rsidRPr="00642D6F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  <w:r w:rsidR="00642D6F" w:rsidRPr="00642D6F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S230026181</w:t>
                                      </w:r>
                                    </w:p>
                                  </w:tc>
                                </w:tr>
                                <w:tr w:rsidR="00642D6F" w14:paraId="275AA6CD" w14:textId="77777777" w:rsidTr="001865E0">
                                  <w:trPr>
                                    <w:trHeight w:hRule="exact" w:val="86"/>
                                    <w:jc w:val="right"/>
                                  </w:trPr>
                                  <w:tc>
                                    <w:tcPr>
                                      <w:tcW w:w="1666" w:type="pct"/>
                                      <w:shd w:val="clear" w:color="auto" w:fill="000000" w:themeFill="text1"/>
                                    </w:tcPr>
                                    <w:p w14:paraId="710729CB" w14:textId="77777777" w:rsidR="00496101" w:rsidRDefault="00496101">
                                      <w:pPr>
                                        <w:pStyle w:val="Footer"/>
                                      </w:pP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shd w:val="clear" w:color="auto" w:fill="000000" w:themeFill="text1"/>
                                    </w:tcPr>
                                    <w:p w14:paraId="3ADB3F0B" w14:textId="77777777" w:rsidR="00496101" w:rsidRDefault="00496101">
                                      <w:pPr>
                                        <w:pStyle w:val="Footer"/>
                                      </w:pP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shd w:val="clear" w:color="auto" w:fill="000000" w:themeFill="text1"/>
                                    </w:tcPr>
                                    <w:p w14:paraId="080E4ADD" w14:textId="77777777" w:rsidR="00496101" w:rsidRDefault="00496101">
                                      <w:pPr>
                                        <w:pStyle w:val="Footer"/>
                                      </w:pPr>
                                    </w:p>
                                  </w:tc>
                                </w:tr>
                              </w:tbl>
                              <w:p w14:paraId="5BBDC7E2" w14:textId="77777777" w:rsidR="00496101" w:rsidRDefault="00496101">
                                <w:pPr>
                                  <w:pStyle w:val="NoSpacing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CBAAF0B" id="Text Box 15" o:spid="_x0000_s1028" type="#_x0000_t202" alt="contact info" style="position:absolute;margin-left:-129.8pt;margin-top:253.65pt;width:595pt;height:105.6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" o:allowoverlap="f" filled="f" stroked="f" strokeweight=".5pt">
                    <v:textbox inset="0,0,0,0">
                      <w:txbxContent>
                        <w:p w14:paraId="758D2B67" w14:textId="59B0D54F" w:rsidR="00496101" w:rsidRDefault="00000000">
                          <w:pPr>
                            <w:pStyle w:val="Organization"/>
                          </w:pPr>
                          <w:sdt>
                            <w:sdtPr>
                              <w:alias w:val="Company"/>
                              <w:tag w:val=""/>
                              <w:id w:val="-58584949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711E1">
                                <w:t>Student Details:                                            CRN:</w:t>
                              </w:r>
                              <w:r w:rsidR="00406F94">
                                <w:t xml:space="preserve"> 21406</w:t>
                              </w:r>
                            </w:sdtContent>
                          </w:sdt>
                        </w:p>
                        <w:tbl>
                          <w:tblPr>
                            <w:tblW w:w="4979" w:type="pct"/>
                            <w:jc w:val="right"/>
                            <w:tblBorders>
                              <w:top w:val="single" w:sz="8" w:space="0" w:color="000000" w:themeColor="text1"/>
                            </w:tblBorders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3951"/>
                            <w:gridCol w:w="3952"/>
                            <w:gridCol w:w="3952"/>
                          </w:tblGrid>
                          <w:tr w:rsidR="00000000" w14:paraId="71E6BD31" w14:textId="77777777" w:rsidTr="001865E0">
                            <w:trPr>
                              <w:trHeight w:hRule="exact" w:val="144"/>
                              <w:jc w:val="right"/>
                            </w:trPr>
                            <w:tc>
                              <w:tcPr>
                                <w:tcW w:w="1666" w:type="pct"/>
                              </w:tcPr>
                              <w:p w14:paraId="43C6F37F" w14:textId="77777777" w:rsidR="00496101" w:rsidRDefault="00496101"/>
                            </w:tc>
                            <w:tc>
                              <w:tcPr>
                                <w:tcW w:w="1667" w:type="pct"/>
                              </w:tcPr>
                              <w:p w14:paraId="42782A53" w14:textId="77777777" w:rsidR="00496101" w:rsidRDefault="00496101"/>
                            </w:tc>
                            <w:tc>
                              <w:tcPr>
                                <w:tcW w:w="1667" w:type="pct"/>
                              </w:tcPr>
                              <w:p w14:paraId="16FC8E2B" w14:textId="77777777" w:rsidR="00496101" w:rsidRDefault="00496101"/>
                            </w:tc>
                          </w:tr>
                          <w:tr w:rsidR="00000000" w14:paraId="399DAD1E" w14:textId="77777777" w:rsidTr="001865E0">
                            <w:trPr>
                              <w:jc w:val="right"/>
                            </w:trPr>
                            <w:tc>
                              <w:tcPr>
                                <w:tcW w:w="1666" w:type="pct"/>
                                <w:tcMar>
                                  <w:bottom w:w="144" w:type="dxa"/>
                                </w:tcMar>
                              </w:tcPr>
                              <w:p w14:paraId="3BF4FC22" w14:textId="0787190A" w:rsidR="00496101" w:rsidRPr="00642D6F" w:rsidRDefault="00A24678" w:rsidP="006C507D">
                                <w:pPr>
                                  <w:pStyle w:val="Foo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42D6F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Name:</w:t>
                                </w:r>
                                <w:r w:rsidR="007F7019" w:rsidRPr="00642D6F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Farah </w:t>
                                </w:r>
                                <w:proofErr w:type="spellStart"/>
                                <w:r w:rsidR="007F7019" w:rsidRPr="00642D6F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Alhelal</w:t>
                                </w:r>
                                <w:proofErr w:type="spellEnd"/>
                              </w:p>
                              <w:p w14:paraId="26645DCD" w14:textId="071B5ABD" w:rsidR="00496101" w:rsidRPr="00642D6F" w:rsidRDefault="006C507D">
                                <w:pPr>
                                  <w:pStyle w:val="Foo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42D6F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Name: </w:t>
                                </w:r>
                                <w:r w:rsidR="00642D6F" w:rsidRPr="00642D6F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Fatima </w:t>
                                </w:r>
                                <w:proofErr w:type="spellStart"/>
                                <w:r w:rsidR="00642D6F" w:rsidRPr="00642D6F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Almuallim</w:t>
                                </w:r>
                                <w:proofErr w:type="spellEnd"/>
                              </w:p>
                              <w:p w14:paraId="735A42B3" w14:textId="3D49EC67" w:rsidR="006C507D" w:rsidRPr="00642D6F" w:rsidRDefault="006C507D" w:rsidP="00642D6F">
                                <w:pPr>
                                  <w:pStyle w:val="Foo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42D6F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Name:</w:t>
                                </w:r>
                                <w:r w:rsidR="00B711E1" w:rsidRPr="00642D6F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642D6F" w:rsidRPr="00642D6F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Hanen</w:t>
                                </w:r>
                                <w:r w:rsidR="00642D6F" w:rsidRPr="00642D6F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proofErr w:type="spellStart"/>
                                <w:r w:rsidR="00642D6F" w:rsidRPr="00642D6F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Alsuwaidan</w:t>
                                </w:r>
                                <w:proofErr w:type="spellEnd"/>
                                <w:r w:rsidR="00642D6F" w:rsidRPr="00642D6F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  <w:p w14:paraId="65DDE553" w14:textId="7E29D77D" w:rsidR="00642D6F" w:rsidRPr="00642D6F" w:rsidRDefault="00F7187C" w:rsidP="00642D6F">
                                <w:pPr>
                                  <w:pStyle w:val="Foo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42D6F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Name:</w:t>
                                </w:r>
                                <w:r w:rsidR="00642D6F" w:rsidRPr="00642D6F">
                                  <w:rPr>
                                    <w:rFonts w:ascii="Times New Roman" w:hAnsi="Times New Roman" w:cs="Times New Roman"/>
                                  </w:rPr>
                                  <w:t xml:space="preserve"> </w:t>
                                </w:r>
                                <w:proofErr w:type="spellStart"/>
                                <w:r w:rsidR="00642D6F" w:rsidRPr="00642D6F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Alkhnsaa</w:t>
                                </w:r>
                                <w:proofErr w:type="spellEnd"/>
                                <w:r w:rsidR="00642D6F" w:rsidRPr="00642D6F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proofErr w:type="spellStart"/>
                                <w:r w:rsidR="00642D6F" w:rsidRPr="00642D6F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Yaghmour</w:t>
                                </w:r>
                                <w:proofErr w:type="spellEnd"/>
                                <w:r w:rsidR="00642D6F" w:rsidRPr="00642D6F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  <w:p w14:paraId="0FD3F083" w14:textId="7FF48524" w:rsidR="00174571" w:rsidRPr="00642D6F" w:rsidRDefault="00174571" w:rsidP="00642D6F">
                                <w:pPr>
                                  <w:pStyle w:val="Foo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67" w:type="pct"/>
                                <w:tcMar>
                                  <w:bottom w:w="144" w:type="dxa"/>
                                </w:tcMar>
                              </w:tcPr>
                              <w:p w14:paraId="50BE7F38" w14:textId="77777777" w:rsidR="00496101" w:rsidRPr="00642D6F" w:rsidRDefault="00496101" w:rsidP="00E8497B">
                                <w:pPr>
                                  <w:pStyle w:val="Footer"/>
                                  <w:ind w:left="0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67" w:type="pct"/>
                                <w:tcMar>
                                  <w:bottom w:w="144" w:type="dxa"/>
                                </w:tcMar>
                              </w:tcPr>
                              <w:p w14:paraId="372378F0" w14:textId="7D1BDD08" w:rsidR="00496101" w:rsidRPr="00642D6F" w:rsidRDefault="00A24678" w:rsidP="006C507D">
                                <w:pPr>
                                  <w:pStyle w:val="Foo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42D6F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ID: </w:t>
                                </w:r>
                                <w:r w:rsidR="00F7187C" w:rsidRPr="00642D6F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S230032898</w:t>
                                </w:r>
                              </w:p>
                              <w:p w14:paraId="2A5E462A" w14:textId="083D1350" w:rsidR="006C507D" w:rsidRPr="00642D6F" w:rsidRDefault="006C507D" w:rsidP="00642D6F">
                                <w:pPr>
                                  <w:pStyle w:val="Foo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42D6F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ID:</w:t>
                                </w:r>
                                <w:r w:rsidR="00642D6F" w:rsidRPr="00642D6F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642D6F" w:rsidRPr="00642D6F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230016926</w:t>
                                </w:r>
                              </w:p>
                              <w:p w14:paraId="31259344" w14:textId="4AD27070" w:rsidR="00496101" w:rsidRPr="00642D6F" w:rsidRDefault="006C507D" w:rsidP="006C507D">
                                <w:pPr>
                                  <w:pStyle w:val="Foo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42D6F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ID:</w:t>
                                </w:r>
                                <w:r w:rsidR="00642D6F" w:rsidRPr="00642D6F">
                                  <w:rPr>
                                    <w:rFonts w:ascii="Times New Roman" w:hAnsi="Times New Roman" w:cs="Times New Roman"/>
                                  </w:rPr>
                                  <w:t xml:space="preserve"> </w:t>
                                </w:r>
                                <w:r w:rsidR="00642D6F" w:rsidRPr="00642D6F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230035139</w:t>
                                </w:r>
                              </w:p>
                              <w:p w14:paraId="66E350BF" w14:textId="757DBA42" w:rsidR="00174571" w:rsidRPr="00642D6F" w:rsidRDefault="00F7187C" w:rsidP="00642D6F">
                                <w:pPr>
                                  <w:pStyle w:val="Foo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42D6F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ID:</w:t>
                                </w:r>
                                <w:r w:rsidR="00642D6F" w:rsidRPr="00642D6F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642D6F" w:rsidRPr="00642D6F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S230026181</w:t>
                                </w:r>
                              </w:p>
                            </w:tc>
                          </w:tr>
                          <w:tr w:rsidR="00642D6F" w14:paraId="275AA6CD" w14:textId="77777777" w:rsidTr="001865E0">
                            <w:trPr>
                              <w:trHeight w:hRule="exact" w:val="86"/>
                              <w:jc w:val="right"/>
                            </w:trPr>
                            <w:tc>
                              <w:tcPr>
                                <w:tcW w:w="1666" w:type="pct"/>
                                <w:shd w:val="clear" w:color="auto" w:fill="000000" w:themeFill="text1"/>
                              </w:tcPr>
                              <w:p w14:paraId="710729CB" w14:textId="77777777" w:rsidR="00496101" w:rsidRDefault="00496101">
                                <w:pPr>
                                  <w:pStyle w:val="Footer"/>
                                </w:pPr>
                              </w:p>
                            </w:tc>
                            <w:tc>
                              <w:tcPr>
                                <w:tcW w:w="1667" w:type="pct"/>
                                <w:shd w:val="clear" w:color="auto" w:fill="000000" w:themeFill="text1"/>
                              </w:tcPr>
                              <w:p w14:paraId="3ADB3F0B" w14:textId="77777777" w:rsidR="00496101" w:rsidRDefault="00496101">
                                <w:pPr>
                                  <w:pStyle w:val="Footer"/>
                                </w:pPr>
                              </w:p>
                            </w:tc>
                            <w:tc>
                              <w:tcPr>
                                <w:tcW w:w="1667" w:type="pct"/>
                                <w:shd w:val="clear" w:color="auto" w:fill="000000" w:themeFill="text1"/>
                              </w:tcPr>
                              <w:p w14:paraId="080E4ADD" w14:textId="77777777" w:rsidR="00496101" w:rsidRDefault="00496101">
                                <w:pPr>
                                  <w:pStyle w:val="Footer"/>
                                </w:pPr>
                              </w:p>
                            </w:tc>
                          </w:tr>
                        </w:tbl>
                        <w:p w14:paraId="5BBDC7E2" w14:textId="77777777" w:rsidR="00496101" w:rsidRDefault="00496101">
                          <w:pPr>
                            <w:pStyle w:val="NoSpacing"/>
                          </w:pPr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 w:rsidR="003820A3">
            <w:tab/>
          </w:r>
          <w:r w:rsidR="003820A3">
            <w:tab/>
          </w:r>
          <w:r w:rsidR="00E51CCE">
            <w:rPr>
              <w:noProof/>
              <w:lang w:eastAsia="en-US"/>
            </w:rPr>
            <mc:AlternateContent>
              <mc:Choice Requires="wpg">
                <w:drawing>
                  <wp:anchor distT="45720" distB="45720" distL="182880" distR="182880" simplePos="0" relativeHeight="251677696" behindDoc="0" locked="0" layoutInCell="1" allowOverlap="1" wp14:anchorId="31857F9A" wp14:editId="0811BC49">
                    <wp:simplePos x="0" y="0"/>
                    <wp:positionH relativeFrom="margin">
                      <wp:posOffset>-1295400</wp:posOffset>
                    </wp:positionH>
                    <wp:positionV relativeFrom="margin">
                      <wp:posOffset>4598035</wp:posOffset>
                    </wp:positionV>
                    <wp:extent cx="6581775" cy="3931920"/>
                    <wp:effectExtent l="0" t="0" r="9525" b="11430"/>
                    <wp:wrapSquare wrapText="bothSides"/>
                    <wp:docPr id="198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581775" cy="3931920"/>
                              <a:chOff x="0" y="22849"/>
                              <a:chExt cx="3578496" cy="2257602"/>
                            </a:xfrm>
                          </wpg:grpSpPr>
                          <wps:wsp>
                            <wps:cNvPr id="199" name="Rectangle 199"/>
                            <wps:cNvSpPr/>
                            <wps:spPr>
                              <a:xfrm>
                                <a:off x="0" y="22849"/>
                                <a:ext cx="3567448" cy="2447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97951E" w14:textId="77777777" w:rsidR="00517329" w:rsidRPr="0058689F" w:rsidRDefault="00517329" w:rsidP="00517329">
                                  <w:p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58689F"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Instructions: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0" name="Text Box 200"/>
                            <wps:cNvSpPr txBox="1"/>
                            <wps:spPr>
                              <a:xfrm>
                                <a:off x="0" y="289632"/>
                                <a:ext cx="3578496" cy="199081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381812" w14:textId="0ECC0E9C" w:rsidR="00FC41D8" w:rsidRPr="00153B1C" w:rsidRDefault="00FC41D8" w:rsidP="002732C8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spacing w:line="276" w:lineRule="auto"/>
                                    <w:jc w:val="both"/>
                                    <w:rPr>
                                      <w:rFonts w:asciiTheme="majorBidi" w:hAnsiTheme="majorBidi" w:cstheme="majorBidi"/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You must submit two separate copies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</w:rPr>
                                    <w:t>(one Word file and one PDF file)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 </w:t>
                                  </w:r>
                                  <w:r w:rsidR="00062252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using the Assignment Template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on Blackboard via the allocated folder. These files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</w:rPr>
                                    <w:t>must not be in compressed format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>.</w:t>
                                  </w:r>
                                </w:p>
                                <w:p w14:paraId="3D4C6D22" w14:textId="77777777" w:rsidR="00153B1C" w:rsidRPr="00A779D4" w:rsidRDefault="00153B1C" w:rsidP="002732C8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olor w:val="auto"/>
                                    </w:rPr>
                                  </w:pPr>
                                  <w:r w:rsidRPr="00A779D4">
                                    <w:rPr>
                                      <w:color w:val="auto"/>
                                    </w:rPr>
                                    <w:t>It is your responsibility to check and make sure that you have uploaded both the correct files.</w:t>
                                  </w:r>
                                </w:p>
                                <w:p w14:paraId="34BA7427" w14:textId="74CC6E3B" w:rsidR="0077027A" w:rsidRPr="0077027A" w:rsidRDefault="0077027A" w:rsidP="002732C8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</w:rPr>
                                    <w:t>Zero ma</w:t>
                                  </w:r>
                                  <w:r w:rsidR="00402BFC">
                                    <w:rPr>
                                      <w:color w:val="auto"/>
                                    </w:rPr>
                                    <w:t>rk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will be given if you try to bypass the SafeAssi</w:t>
                                  </w:r>
                                  <w:r w:rsidR="008F1BD3">
                                    <w:rPr>
                                      <w:color w:val="auto"/>
                                    </w:rPr>
                                    <w:t>gn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(</w:t>
                                  </w:r>
                                  <w:r w:rsidR="00A03F5A">
                                    <w:rPr>
                                      <w:color w:val="auto"/>
                                    </w:rPr>
                                    <w:t>e.g.,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misspell words, remove spaces between word</w:t>
                                  </w:r>
                                  <w:r w:rsidR="00062252">
                                    <w:rPr>
                                      <w:color w:val="auto"/>
                                    </w:rPr>
                                    <w:t>s</w:t>
                                  </w:r>
                                  <w:r>
                                    <w:rPr>
                                      <w:color w:val="auto"/>
                                    </w:rPr>
                                    <w:t>, hide characters, us</w:t>
                                  </w:r>
                                  <w:r w:rsidR="00153B1C">
                                    <w:rPr>
                                      <w:color w:val="auto"/>
                                    </w:rPr>
                                    <w:t>e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different character set</w:t>
                                  </w:r>
                                  <w:r w:rsidR="00062252">
                                    <w:rPr>
                                      <w:color w:val="auto"/>
                                    </w:rPr>
                                    <w:t>s</w:t>
                                  </w:r>
                                  <w:r w:rsidR="00AD41C2">
                                    <w:rPr>
                                      <w:color w:val="auto"/>
                                    </w:rPr>
                                    <w:t xml:space="preserve">, </w:t>
                                  </w:r>
                                  <w:r w:rsidR="00AD41C2" w:rsidRPr="00AD41C2">
                                    <w:rPr>
                                      <w:color w:val="FF0000"/>
                                    </w:rPr>
                                    <w:t>convert text into image</w:t>
                                  </w:r>
                                  <w:r w:rsidRPr="00AD41C2">
                                    <w:rPr>
                                      <w:color w:val="FF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auto"/>
                                    </w:rPr>
                                    <w:t>or language</w:t>
                                  </w:r>
                                  <w:r w:rsidR="00062252">
                                    <w:rPr>
                                      <w:color w:val="auto"/>
                                    </w:rPr>
                                    <w:t>s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other than English or any kind of manipulation).</w:t>
                                  </w:r>
                                </w:p>
                                <w:p w14:paraId="3ED5C293" w14:textId="66B5C017" w:rsidR="0058689F" w:rsidRPr="00402BFC" w:rsidRDefault="0058689F" w:rsidP="002732C8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Email submission will not be accepted.</w:t>
                                  </w:r>
                                </w:p>
                                <w:p w14:paraId="299667E8" w14:textId="4712E798" w:rsidR="0058689F" w:rsidRPr="008F1BD3" w:rsidRDefault="0058689F" w:rsidP="002732C8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You are advised to make your work clear and well-presented.</w:t>
                                  </w:r>
                                  <w:r w:rsidR="00675688" w:rsidRPr="0077027A">
                                    <w:rPr>
                                      <w:color w:val="auto"/>
                                    </w:rPr>
                                    <w:t xml:space="preserve"> This includes filling your information on the cover page.</w:t>
                                  </w:r>
                                </w:p>
                                <w:p w14:paraId="5C6B6B91" w14:textId="77777777" w:rsidR="008F1BD3" w:rsidRPr="0077027A" w:rsidRDefault="008F1BD3" w:rsidP="002732C8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</w:rPr>
                                    <w:t>You must use this template, failing which will result in zero mark.</w:t>
                                  </w:r>
                                </w:p>
                                <w:p w14:paraId="0A1CF558" w14:textId="77777777" w:rsidR="0058689F" w:rsidRPr="0077027A" w:rsidRDefault="0058689F" w:rsidP="002732C8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You MUST show all your work</w:t>
                                  </w:r>
                                  <w:r w:rsidR="00D707B8" w:rsidRPr="0077027A">
                                    <w:rPr>
                                      <w:color w:val="auto"/>
                                    </w:rPr>
                                    <w:t xml:space="preserve">, and text </w:t>
                                  </w:r>
                                  <w:r w:rsidR="00D707B8" w:rsidRPr="0077027A">
                                    <w:rPr>
                                      <w:color w:val="auto"/>
                                      <w:u w:val="single"/>
                                    </w:rPr>
                                    <w:t>must not</w:t>
                                  </w:r>
                                  <w:r w:rsidR="00D707B8" w:rsidRPr="0077027A">
                                    <w:rPr>
                                      <w:color w:val="auto"/>
                                    </w:rPr>
                                    <w:t xml:space="preserve"> be converted into an image, unless specified otherwise by the question</w:t>
                                  </w:r>
                                  <w:r w:rsidRPr="0077027A">
                                    <w:rPr>
                                      <w:color w:val="auto"/>
                                    </w:rPr>
                                    <w:t>.</w:t>
                                  </w:r>
                                </w:p>
                                <w:p w14:paraId="13FCDE14" w14:textId="0112C871" w:rsidR="0058689F" w:rsidRPr="0077027A" w:rsidRDefault="0058689F" w:rsidP="002732C8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Late submission will result in ZERO mark.</w:t>
                                  </w:r>
                                </w:p>
                                <w:p w14:paraId="66E06614" w14:textId="213AFC84" w:rsidR="0058689F" w:rsidRPr="0077027A" w:rsidRDefault="005C3A69" w:rsidP="002732C8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 xml:space="preserve">The work should be your own, copying from students or other </w:t>
                                  </w:r>
                                  <w:r w:rsidR="00886CC4" w:rsidRPr="0077027A">
                                    <w:rPr>
                                      <w:color w:val="auto"/>
                                    </w:rPr>
                                    <w:t>resources</w:t>
                                  </w:r>
                                  <w:r w:rsidRPr="0077027A">
                                    <w:rPr>
                                      <w:color w:val="auto"/>
                                    </w:rPr>
                                    <w:t xml:space="preserve"> will result in ZERO mark</w:t>
                                  </w:r>
                                  <w:r w:rsidR="0058689F" w:rsidRPr="0077027A">
                                    <w:rPr>
                                      <w:color w:val="auto"/>
                                    </w:rPr>
                                    <w:t>.</w:t>
                                  </w:r>
                                </w:p>
                                <w:p w14:paraId="49B8EBAD" w14:textId="77777777" w:rsidR="00517329" w:rsidRPr="0077027A" w:rsidRDefault="005C3A69" w:rsidP="002732C8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 xml:space="preserve">Use </w:t>
                                  </w:r>
                                  <w:r w:rsidRPr="0077027A">
                                    <w:rPr>
                                      <w:b/>
                                      <w:bCs/>
                                      <w:color w:val="auto"/>
                                    </w:rPr>
                                    <w:t xml:space="preserve">Times New Roman </w:t>
                                  </w:r>
                                  <w:r w:rsidRPr="0077027A">
                                    <w:rPr>
                                      <w:color w:val="auto"/>
                                    </w:rPr>
                                    <w:t>font for all your answers</w:t>
                                  </w:r>
                                  <w:r w:rsidR="0058689F" w:rsidRPr="0077027A">
                                    <w:rPr>
                                      <w:color w:val="auto"/>
                                    </w:rPr>
                                    <w:t xml:space="preserve">.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31857F9A" id="Group 198" o:spid="_x0000_s1029" style="position:absolute;margin-left:-102pt;margin-top:362.05pt;width:518.25pt;height:309.6pt;z-index:251677696;mso-wrap-distance-left:14.4pt;mso-wrap-distance-top:3.6pt;mso-wrap-distance-right:14.4pt;mso-wrap-distance-bottom:3.6pt;mso-position-horizontal-relative:margin;mso-position-vertical-relative:margin;mso-width-relative:margin;mso-height-relative:margin" coordorigin=",228" coordsize="35784,2257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">
                    <v:rect id="Rectangle 199" o:spid="_x0000_s1030" style="position:absolute;top:228;width:35674;height:244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" fillcolor="#ef4623 [3204]" stroked="f" strokeweight="2pt">
                      <v:textbox>
                        <w:txbxContent>
                          <w:p w14:paraId="3497951E" w14:textId="77777777" w:rsidR="00517329" w:rsidRPr="0058689F" w:rsidRDefault="00517329" w:rsidP="00517329">
                            <w:p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8689F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Instructions:</w:t>
                            </w:r>
                          </w:p>
                        </w:txbxContent>
                      </v:textbox>
                    </v:rect>
                    <v:shape id="Text Box 200" o:spid="_x0000_s1031" type="#_x0000_t202" style="position:absolute;top:2896;width:35784;height:199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" filled="f" stroked="f" strokeweight=".5pt">
                      <v:textbox inset=",7.2pt,,0">
                        <w:txbxContent>
                          <w:p w14:paraId="29381812" w14:textId="0ECC0E9C" w:rsidR="00FC41D8" w:rsidRPr="00153B1C" w:rsidRDefault="00FC41D8" w:rsidP="002732C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jc w:val="both"/>
                              <w:rPr>
                                <w:rFonts w:asciiTheme="majorBidi" w:hAnsiTheme="majorBidi" w:cstheme="majorBidi"/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You must submit two separate copies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</w:rPr>
                              <w:t>(one Word file and one PDF file)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 </w:t>
                            </w:r>
                            <w:r w:rsidR="00062252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using the Assignment Template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on Blackboard via the allocated folder. These files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</w:rPr>
                              <w:t>must not be in compressed format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>.</w:t>
                            </w:r>
                          </w:p>
                          <w:p w14:paraId="3D4C6D22" w14:textId="77777777" w:rsidR="00153B1C" w:rsidRPr="00A779D4" w:rsidRDefault="00153B1C" w:rsidP="002732C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olor w:val="auto"/>
                              </w:rPr>
                            </w:pPr>
                            <w:r w:rsidRPr="00A779D4">
                              <w:rPr>
                                <w:color w:val="auto"/>
                              </w:rPr>
                              <w:t>It is your responsibility to check and make sure that you have uploaded both the correct files.</w:t>
                            </w:r>
                          </w:p>
                          <w:p w14:paraId="34BA7427" w14:textId="74CC6E3B" w:rsidR="0077027A" w:rsidRPr="0077027A" w:rsidRDefault="0077027A" w:rsidP="002732C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Zero ma</w:t>
                            </w:r>
                            <w:r w:rsidR="00402BFC">
                              <w:rPr>
                                <w:color w:val="auto"/>
                              </w:rPr>
                              <w:t>rk</w:t>
                            </w:r>
                            <w:r>
                              <w:rPr>
                                <w:color w:val="auto"/>
                              </w:rPr>
                              <w:t xml:space="preserve"> will be given if you try to bypass the SafeAssi</w:t>
                            </w:r>
                            <w:r w:rsidR="008F1BD3">
                              <w:rPr>
                                <w:color w:val="auto"/>
                              </w:rPr>
                              <w:t>gn</w:t>
                            </w:r>
                            <w:r>
                              <w:rPr>
                                <w:color w:val="auto"/>
                              </w:rPr>
                              <w:t xml:space="preserve"> (</w:t>
                            </w:r>
                            <w:r w:rsidR="00A03F5A">
                              <w:rPr>
                                <w:color w:val="auto"/>
                              </w:rPr>
                              <w:t>e.g.,</w:t>
                            </w:r>
                            <w:r>
                              <w:rPr>
                                <w:color w:val="auto"/>
                              </w:rPr>
                              <w:t xml:space="preserve"> misspell words, remove spaces between word</w:t>
                            </w:r>
                            <w:r w:rsidR="00062252">
                              <w:rPr>
                                <w:color w:val="auto"/>
                              </w:rPr>
                              <w:t>s</w:t>
                            </w:r>
                            <w:r>
                              <w:rPr>
                                <w:color w:val="auto"/>
                              </w:rPr>
                              <w:t>, hide characters, us</w:t>
                            </w:r>
                            <w:r w:rsidR="00153B1C">
                              <w:rPr>
                                <w:color w:val="auto"/>
                              </w:rPr>
                              <w:t>e</w:t>
                            </w:r>
                            <w:r>
                              <w:rPr>
                                <w:color w:val="auto"/>
                              </w:rPr>
                              <w:t xml:space="preserve"> different character set</w:t>
                            </w:r>
                            <w:r w:rsidR="00062252">
                              <w:rPr>
                                <w:color w:val="auto"/>
                              </w:rPr>
                              <w:t>s</w:t>
                            </w:r>
                            <w:r w:rsidR="00AD41C2">
                              <w:rPr>
                                <w:color w:val="auto"/>
                              </w:rPr>
                              <w:t xml:space="preserve">, </w:t>
                            </w:r>
                            <w:r w:rsidR="00AD41C2" w:rsidRPr="00AD41C2">
                              <w:rPr>
                                <w:color w:val="FF0000"/>
                              </w:rPr>
                              <w:t>convert text into image</w:t>
                            </w:r>
                            <w:r w:rsidRPr="00AD41C2">
                              <w:rPr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color w:val="auto"/>
                              </w:rPr>
                              <w:t>or language</w:t>
                            </w:r>
                            <w:r w:rsidR="00062252">
                              <w:rPr>
                                <w:color w:val="auto"/>
                              </w:rPr>
                              <w:t>s</w:t>
                            </w:r>
                            <w:r>
                              <w:rPr>
                                <w:color w:val="auto"/>
                              </w:rPr>
                              <w:t xml:space="preserve"> other than English or any kind of manipulation).</w:t>
                            </w:r>
                          </w:p>
                          <w:p w14:paraId="3ED5C293" w14:textId="66B5C017" w:rsidR="0058689F" w:rsidRPr="00402BFC" w:rsidRDefault="0058689F" w:rsidP="002732C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Email submission will not be accepted.</w:t>
                            </w:r>
                          </w:p>
                          <w:p w14:paraId="299667E8" w14:textId="4712E798" w:rsidR="0058689F" w:rsidRPr="008F1BD3" w:rsidRDefault="0058689F" w:rsidP="002732C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You are advised to make your work clear and well-presented.</w:t>
                            </w:r>
                            <w:r w:rsidR="00675688" w:rsidRPr="0077027A">
                              <w:rPr>
                                <w:color w:val="auto"/>
                              </w:rPr>
                              <w:t xml:space="preserve"> This includes filling your information on the cover page.</w:t>
                            </w:r>
                          </w:p>
                          <w:p w14:paraId="5C6B6B91" w14:textId="77777777" w:rsidR="008F1BD3" w:rsidRPr="0077027A" w:rsidRDefault="008F1BD3" w:rsidP="002732C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You must use this template, failing which will result in zero mark.</w:t>
                            </w:r>
                          </w:p>
                          <w:p w14:paraId="0A1CF558" w14:textId="77777777" w:rsidR="0058689F" w:rsidRPr="0077027A" w:rsidRDefault="0058689F" w:rsidP="002732C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You MUST show all your work</w:t>
                            </w:r>
                            <w:r w:rsidR="00D707B8" w:rsidRPr="0077027A">
                              <w:rPr>
                                <w:color w:val="auto"/>
                              </w:rPr>
                              <w:t xml:space="preserve">, and text </w:t>
                            </w:r>
                            <w:r w:rsidR="00D707B8" w:rsidRPr="0077027A">
                              <w:rPr>
                                <w:color w:val="auto"/>
                                <w:u w:val="single"/>
                              </w:rPr>
                              <w:t>must not</w:t>
                            </w:r>
                            <w:r w:rsidR="00D707B8" w:rsidRPr="0077027A">
                              <w:rPr>
                                <w:color w:val="auto"/>
                              </w:rPr>
                              <w:t xml:space="preserve"> be converted into an image, unless specified otherwise by the question</w:t>
                            </w:r>
                            <w:r w:rsidRPr="0077027A">
                              <w:rPr>
                                <w:color w:val="auto"/>
                              </w:rPr>
                              <w:t>.</w:t>
                            </w:r>
                          </w:p>
                          <w:p w14:paraId="13FCDE14" w14:textId="0112C871" w:rsidR="0058689F" w:rsidRPr="0077027A" w:rsidRDefault="0058689F" w:rsidP="002732C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Late submission will result in ZERO mark.</w:t>
                            </w:r>
                          </w:p>
                          <w:p w14:paraId="66E06614" w14:textId="213AFC84" w:rsidR="0058689F" w:rsidRPr="0077027A" w:rsidRDefault="005C3A69" w:rsidP="002732C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 xml:space="preserve">The work should be your own, copying from students or other </w:t>
                            </w:r>
                            <w:r w:rsidR="00886CC4" w:rsidRPr="0077027A">
                              <w:rPr>
                                <w:color w:val="auto"/>
                              </w:rPr>
                              <w:t>resources</w:t>
                            </w:r>
                            <w:r w:rsidRPr="0077027A">
                              <w:rPr>
                                <w:color w:val="auto"/>
                              </w:rPr>
                              <w:t xml:space="preserve"> will result in ZERO mark</w:t>
                            </w:r>
                            <w:r w:rsidR="0058689F" w:rsidRPr="0077027A">
                              <w:rPr>
                                <w:color w:val="auto"/>
                              </w:rPr>
                              <w:t>.</w:t>
                            </w:r>
                          </w:p>
                          <w:p w14:paraId="49B8EBAD" w14:textId="77777777" w:rsidR="00517329" w:rsidRPr="0077027A" w:rsidRDefault="005C3A69" w:rsidP="002732C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 xml:space="preserve">Use </w:t>
                            </w:r>
                            <w:r w:rsidRPr="0077027A">
                              <w:rPr>
                                <w:b/>
                                <w:bCs/>
                                <w:color w:val="auto"/>
                              </w:rPr>
                              <w:t xml:space="preserve">Times New Roman </w:t>
                            </w:r>
                            <w:r w:rsidRPr="0077027A">
                              <w:rPr>
                                <w:color w:val="auto"/>
                              </w:rPr>
                              <w:t>font for all your answers</w:t>
                            </w:r>
                            <w:r w:rsidR="0058689F" w:rsidRPr="0077027A">
                              <w:rPr>
                                <w:color w:val="auto"/>
                              </w:rPr>
                              <w:t xml:space="preserve">. </w:t>
                            </w:r>
                          </w:p>
                        </w:txbxContent>
                      </v:textbox>
                    </v:shape>
                    <w10:wrap type="square" anchorx="margin" anchory="margin"/>
                  </v:group>
                </w:pict>
              </mc:Fallback>
            </mc:AlternateContent>
          </w:r>
          <w:r w:rsidR="00462A92">
            <w:br w:type="page"/>
          </w:r>
        </w:p>
      </w:sdtContent>
    </w:sdt>
    <w:p w14:paraId="54EBC3C2" w14:textId="5B21C798" w:rsidR="006350EF" w:rsidRDefault="006350EF" w:rsidP="006350EF">
      <w:pPr>
        <w:pStyle w:val="Heading1"/>
      </w:pPr>
      <w:bookmarkStart w:id="0" w:name="_Toc321140622"/>
      <w:r>
        <w:rPr>
          <w:noProof/>
          <w:sz w:val="24"/>
          <w:szCs w:val="24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0173D1A" wp14:editId="3AA4E6EB">
                <wp:simplePos x="0" y="0"/>
                <wp:positionH relativeFrom="column">
                  <wp:posOffset>5681687</wp:posOffset>
                </wp:positionH>
                <wp:positionV relativeFrom="page">
                  <wp:posOffset>1027430</wp:posOffset>
                </wp:positionV>
                <wp:extent cx="1096645" cy="306705"/>
                <wp:effectExtent l="57150" t="38100" r="84455" b="93345"/>
                <wp:wrapNone/>
                <wp:docPr id="1" name="Double Bracke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645" cy="306705"/>
                        </a:xfrm>
                        <a:prstGeom prst="bracketPai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F297A5F" w14:textId="3AFFB342" w:rsidR="006350EF" w:rsidRPr="00034555" w:rsidRDefault="006350EF" w:rsidP="006350EF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14</w:t>
                            </w:r>
                            <w:r w:rsidRPr="00034555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Marks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173D1A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Double Bracket 1" o:spid="_x0000_s1032" type="#_x0000_t185" style="position:absolute;margin-left:447.4pt;margin-top:80.9pt;width:86.35pt;height:24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" strokecolor="black [3200]" strokeweight="2pt">
                <v:shadow on="t" color="black" opacity="24903f" origin=",.5" offset="0,.55556mm"/>
                <v:textbox>
                  <w:txbxContent>
                    <w:p w14:paraId="2F297A5F" w14:textId="3AFFB342" w:rsidR="006350EF" w:rsidRPr="00034555" w:rsidRDefault="006350EF" w:rsidP="006350EF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14</w:t>
                      </w:r>
                      <w:r w:rsidRPr="00034555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Marks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2743200" distL="182880" distR="182880" simplePos="0" relativeHeight="251681792" behindDoc="0" locked="0" layoutInCell="1" allowOverlap="1" wp14:anchorId="0F0D6DCD" wp14:editId="502FF620">
                <wp:simplePos x="0" y="0"/>
                <mc:AlternateContent>
                  <mc:Choice Requires="wp14">
                    <wp:positionH relativeFrom="page">
                      <wp14:pctPosHOffset>5900</wp14:pctPosHOffset>
                    </wp:positionH>
                  </mc:Choice>
                  <mc:Fallback>
                    <wp:positionH relativeFrom="page">
                      <wp:posOffset>458470</wp:posOffset>
                    </wp:positionH>
                  </mc:Fallback>
                </mc:AlternateContent>
                <wp:positionV relativeFrom="margin">
                  <wp:align>top</wp:align>
                </wp:positionV>
                <wp:extent cx="1247775" cy="2304288"/>
                <wp:effectExtent l="0" t="0" r="1905" b="0"/>
                <wp:wrapSquare wrapText="largest"/>
                <wp:docPr id="5" name="Text Box 5" descr="Side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23042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5D29F8" w14:textId="77777777" w:rsidR="006350EF" w:rsidRDefault="006350EF" w:rsidP="006350EF">
                            <w:pPr>
                              <w:pStyle w:val="Quote"/>
                              <w:rPr>
                                <w:rStyle w:val="QuoteChar"/>
                                <w:i/>
                                <w:iCs/>
                              </w:rPr>
                            </w:pPr>
                            <w:r>
                              <w:rPr>
                                <w:rStyle w:val="QuoteChar"/>
                                <w:i/>
                                <w:iCs/>
                              </w:rPr>
                              <w:t>Learning Outcome(s):</w:t>
                            </w:r>
                          </w:p>
                          <w:p w14:paraId="785A9473" w14:textId="782D98D4" w:rsidR="006350EF" w:rsidRPr="009A6E06" w:rsidRDefault="00064335" w:rsidP="006350EF">
                            <w:r>
                              <w:rPr>
                                <w:rStyle w:val="QuoteChar"/>
                              </w:rPr>
                              <w:t xml:space="preserve">CLO4: </w:t>
                            </w:r>
                            <w:r w:rsidR="004F4E66" w:rsidRPr="004F4E66">
                              <w:rPr>
                                <w:rStyle w:val="QuoteChar"/>
                              </w:rPr>
                              <w:t>Demonstrate protocol configuration, network addressing schemes, and analyze packet transmission for local and wide area networks.</w:t>
                            </w:r>
                          </w:p>
                          <w:p w14:paraId="45FE09F2" w14:textId="77777777" w:rsidR="006350EF" w:rsidRDefault="006350EF" w:rsidP="006350EF"/>
                          <w:p w14:paraId="3DD060A8" w14:textId="77777777" w:rsidR="006350EF" w:rsidRDefault="006350EF" w:rsidP="006350EF"/>
                          <w:p w14:paraId="7E18DB67" w14:textId="77777777" w:rsidR="006350EF" w:rsidRDefault="006350EF" w:rsidP="006350EF"/>
                          <w:p w14:paraId="1AA5FE79" w14:textId="77777777" w:rsidR="006350EF" w:rsidRDefault="006350EF" w:rsidP="006350EF"/>
                          <w:p w14:paraId="6D202BC4" w14:textId="77777777" w:rsidR="006350EF" w:rsidRDefault="006350EF" w:rsidP="006350EF"/>
                          <w:p w14:paraId="063BE6CF" w14:textId="77777777" w:rsidR="006350EF" w:rsidRDefault="006350EF" w:rsidP="006350EF"/>
                          <w:p w14:paraId="43123631" w14:textId="77777777" w:rsidR="006350EF" w:rsidRPr="00FB3FB6" w:rsidRDefault="006350EF" w:rsidP="006350EF">
                            <w:pPr>
                              <w:jc w:val="center"/>
                              <w:rPr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45720" tIns="0" rIns="4572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25000</wp14:pctWidth>
                </wp14:sizeRelH>
                <wp14:sizeRelV relativeFrom="margin">
                  <wp14:pctHeight>95000</wp14:pctHeight>
                </wp14:sizeRelV>
              </wp:anchor>
            </w:drawing>
          </mc:Choice>
          <mc:Fallback>
            <w:pict>
              <v:shape w14:anchorId="0F0D6DCD" id="Text Box 5" o:spid="_x0000_s1033" type="#_x0000_t202" alt="Sidebar" style="position:absolute;margin-left:0;margin-top:0;width:98.25pt;height:181.45pt;z-index:251681792;visibility:visible;mso-wrap-style:square;mso-width-percent:250;mso-height-percent:950;mso-left-percent:59;mso-wrap-distance-left:14.4pt;mso-wrap-distance-top:0;mso-wrap-distance-right:14.4pt;mso-wrap-distance-bottom:3in;mso-position-horizontal-relative:page;mso-position-vertical:top;mso-position-vertical-relative:margin;mso-width-percent:250;mso-height-percent:950;mso-left-percent:59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" filled="f" stroked="f" strokeweight=".5pt">
                <v:textbox inset="3.6pt,0,3.6pt,0">
                  <w:txbxContent>
                    <w:p w14:paraId="215D29F8" w14:textId="77777777" w:rsidR="006350EF" w:rsidRDefault="006350EF" w:rsidP="006350EF">
                      <w:pPr>
                        <w:pStyle w:val="Quote"/>
                        <w:rPr>
                          <w:rStyle w:val="QuoteChar"/>
                          <w:i/>
                          <w:iCs/>
                        </w:rPr>
                      </w:pPr>
                      <w:r>
                        <w:rPr>
                          <w:rStyle w:val="QuoteChar"/>
                          <w:i/>
                          <w:iCs/>
                        </w:rPr>
                        <w:t>Learning Outcome(s):</w:t>
                      </w:r>
                    </w:p>
                    <w:p w14:paraId="785A9473" w14:textId="782D98D4" w:rsidR="006350EF" w:rsidRPr="009A6E06" w:rsidRDefault="00064335" w:rsidP="006350EF">
                      <w:r>
                        <w:rPr>
                          <w:rStyle w:val="QuoteChar"/>
                        </w:rPr>
                        <w:t xml:space="preserve">CLO4: </w:t>
                      </w:r>
                      <w:r w:rsidR="004F4E66" w:rsidRPr="004F4E66">
                        <w:rPr>
                          <w:rStyle w:val="QuoteChar"/>
                        </w:rPr>
                        <w:t>Demonstrate protocol configuration, network addressing schemes, and analyze packet transmission for local and wide area networks.</w:t>
                      </w:r>
                    </w:p>
                    <w:p w14:paraId="45FE09F2" w14:textId="77777777" w:rsidR="006350EF" w:rsidRDefault="006350EF" w:rsidP="006350EF"/>
                    <w:p w14:paraId="3DD060A8" w14:textId="77777777" w:rsidR="006350EF" w:rsidRDefault="006350EF" w:rsidP="006350EF"/>
                    <w:p w14:paraId="7E18DB67" w14:textId="77777777" w:rsidR="006350EF" w:rsidRDefault="006350EF" w:rsidP="006350EF"/>
                    <w:p w14:paraId="1AA5FE79" w14:textId="77777777" w:rsidR="006350EF" w:rsidRDefault="006350EF" w:rsidP="006350EF"/>
                    <w:p w14:paraId="6D202BC4" w14:textId="77777777" w:rsidR="006350EF" w:rsidRDefault="006350EF" w:rsidP="006350EF"/>
                    <w:p w14:paraId="063BE6CF" w14:textId="77777777" w:rsidR="006350EF" w:rsidRDefault="006350EF" w:rsidP="006350EF"/>
                    <w:p w14:paraId="43123631" w14:textId="77777777" w:rsidR="006350EF" w:rsidRPr="00FB3FB6" w:rsidRDefault="006350EF" w:rsidP="006350EF">
                      <w:pPr>
                        <w:jc w:val="center"/>
                        <w:rPr>
                          <w:b/>
                          <w:bCs/>
                          <w:color w:val="auto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side="largest" anchorx="page" anchory="margin"/>
              </v:shape>
            </w:pict>
          </mc:Fallback>
        </mc:AlternateContent>
      </w:r>
      <w:bookmarkEnd w:id="0"/>
      <w:r>
        <w:t>Project</w:t>
      </w:r>
    </w:p>
    <w:p w14:paraId="176DE8F1" w14:textId="77777777" w:rsidR="00C44C9E" w:rsidRPr="00DA543C" w:rsidRDefault="00C44C9E" w:rsidP="00C44C9E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A54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Objective: </w:t>
      </w:r>
    </w:p>
    <w:p w14:paraId="6E8E265C" w14:textId="77777777" w:rsidR="00C44C9E" w:rsidRPr="00DA543C" w:rsidRDefault="00C44C9E" w:rsidP="00C44C9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543C">
        <w:rPr>
          <w:rFonts w:ascii="Times New Roman" w:hAnsi="Times New Roman" w:cs="Times New Roman"/>
          <w:color w:val="000000" w:themeColor="text1"/>
          <w:sz w:val="24"/>
          <w:szCs w:val="24"/>
        </w:rPr>
        <w:t>The objective of this project is to become familiar with the Packet Tracer interface. Learn how to use existing topologies and build your own.</w:t>
      </w:r>
    </w:p>
    <w:p w14:paraId="5E629C31" w14:textId="77777777" w:rsidR="00C44C9E" w:rsidRPr="00DA543C" w:rsidRDefault="00C44C9E" w:rsidP="00C44C9E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A54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Introduction:</w:t>
      </w:r>
    </w:p>
    <w:p w14:paraId="4CE4926B" w14:textId="77777777" w:rsidR="00491CFF" w:rsidRPr="00DA543C" w:rsidRDefault="00491CFF" w:rsidP="00491C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9380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 this project, you will use Cisco Packet Tracer (PT) to design and implement a small office network. Packet Tracer is a network simulation tool that allows you to create networks with routers, switches, and PCs, configure devices, and test connectivity.</w:t>
      </w:r>
    </w:p>
    <w:p w14:paraId="77D1E570" w14:textId="77777777" w:rsidR="00491CFF" w:rsidRPr="00DA543C" w:rsidRDefault="00491CFF" w:rsidP="00491CFF">
      <w:pPr>
        <w:pStyle w:val="NormalWeb"/>
        <w:rPr>
          <w:color w:val="000000" w:themeColor="text1"/>
        </w:rPr>
      </w:pPr>
      <w:r w:rsidRPr="00DA543C">
        <w:rPr>
          <w:color w:val="000000" w:themeColor="text1"/>
        </w:rPr>
        <w:t xml:space="preserve">You are required to design a network for a small office with </w:t>
      </w:r>
      <w:r w:rsidRPr="00DA543C">
        <w:rPr>
          <w:rStyle w:val="Strong"/>
          <w:b w:val="0"/>
          <w:bCs w:val="0"/>
          <w:color w:val="000000" w:themeColor="text1"/>
        </w:rPr>
        <w:t>two departments: Sales and HR</w:t>
      </w:r>
      <w:r w:rsidRPr="00DA543C">
        <w:rPr>
          <w:color w:val="000000" w:themeColor="text1"/>
        </w:rPr>
        <w:t xml:space="preserve">. Each department has </w:t>
      </w:r>
      <w:r w:rsidRPr="00DA543C">
        <w:rPr>
          <w:rStyle w:val="Strong"/>
          <w:b w:val="0"/>
          <w:bCs w:val="0"/>
          <w:color w:val="000000" w:themeColor="text1"/>
        </w:rPr>
        <w:t>2 computers</w:t>
      </w:r>
      <w:r w:rsidRPr="00DA543C">
        <w:rPr>
          <w:color w:val="000000" w:themeColor="text1"/>
        </w:rPr>
        <w:t xml:space="preserve"> and a </w:t>
      </w:r>
      <w:r w:rsidRPr="00DA543C">
        <w:rPr>
          <w:rStyle w:val="Strong"/>
          <w:b w:val="0"/>
          <w:bCs w:val="0"/>
          <w:color w:val="000000" w:themeColor="text1"/>
        </w:rPr>
        <w:t>switch</w:t>
      </w:r>
      <w:r w:rsidRPr="00DA543C">
        <w:rPr>
          <w:color w:val="000000" w:themeColor="text1"/>
        </w:rPr>
        <w:t xml:space="preserve">. Each department is connected to its own router. The department routers are connected through a </w:t>
      </w:r>
      <w:r w:rsidRPr="00DA543C">
        <w:rPr>
          <w:rStyle w:val="Strong"/>
          <w:b w:val="0"/>
          <w:bCs w:val="0"/>
          <w:color w:val="000000" w:themeColor="text1"/>
        </w:rPr>
        <w:t>central (backbone) router</w:t>
      </w:r>
      <w:r w:rsidRPr="00DA543C">
        <w:rPr>
          <w:color w:val="000000" w:themeColor="text1"/>
        </w:rPr>
        <w:t xml:space="preserve"> to enable communication between departments.</w:t>
      </w:r>
    </w:p>
    <w:p w14:paraId="3FEFC640" w14:textId="6752B3FF" w:rsidR="00C44C9E" w:rsidRPr="00DA543C" w:rsidRDefault="00C44C9E" w:rsidP="00C44C9E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A54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Tools:</w:t>
      </w:r>
    </w:p>
    <w:p w14:paraId="14523D0A" w14:textId="10B22E71" w:rsidR="00C44C9E" w:rsidRPr="00DA543C" w:rsidRDefault="00C44C9E" w:rsidP="00C44C9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54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Download </w:t>
      </w:r>
      <w:r w:rsidR="00093B44" w:rsidRPr="00DA54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tool </w:t>
      </w:r>
      <w:r w:rsidRPr="00DA543C">
        <w:rPr>
          <w:rFonts w:ascii="Times New Roman" w:hAnsi="Times New Roman" w:cs="Times New Roman"/>
          <w:color w:val="000000" w:themeColor="text1"/>
          <w:sz w:val="24"/>
          <w:szCs w:val="24"/>
        </w:rPr>
        <w:t>and Material for Packet tracer</w:t>
      </w:r>
      <w:r w:rsidR="000B667C" w:rsidRPr="00DA543C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66F3A7A4" w14:textId="275A6B60" w:rsidR="00A306B7" w:rsidRPr="00DA543C" w:rsidRDefault="00000000" w:rsidP="000F5E4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12" w:history="1">
        <w:r w:rsidR="00B0518D" w:rsidRPr="00DA543C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</w:rPr>
          <w:t>https://www.netacad.com/courses/packet-tracer</w:t>
        </w:r>
      </w:hyperlink>
      <w:r w:rsidR="00C44C9E" w:rsidRPr="00DA54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0660172" w14:textId="72E569CA" w:rsidR="00C44C9E" w:rsidRPr="00DA543C" w:rsidRDefault="008852D7" w:rsidP="009966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A543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Project Tasks (Using Packet Tracer)</w:t>
      </w:r>
    </w:p>
    <w:p w14:paraId="077CEF3C" w14:textId="21EC7325" w:rsidR="008852D7" w:rsidRPr="00DA543C" w:rsidRDefault="0099661A" w:rsidP="002732C8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543C">
        <w:rPr>
          <w:rFonts w:ascii="Times New Roman" w:hAnsi="Times New Roman" w:cs="Times New Roman"/>
          <w:color w:val="000000" w:themeColor="text1"/>
          <w:sz w:val="24"/>
          <w:szCs w:val="24"/>
        </w:rPr>
        <w:t>Create the network topology with</w:t>
      </w:r>
      <w:r w:rsidR="008852D7" w:rsidRPr="00DA543C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2AD34908" w14:textId="5877B6A7" w:rsidR="008852D7" w:rsidRPr="00DA543C" w:rsidRDefault="008852D7" w:rsidP="002732C8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543C">
        <w:rPr>
          <w:rFonts w:ascii="Times New Roman" w:hAnsi="Times New Roman" w:cs="Times New Roman"/>
          <w:color w:val="000000" w:themeColor="text1"/>
          <w:sz w:val="24"/>
          <w:szCs w:val="24"/>
        </w:rPr>
        <w:t>3 Routers (R1 – Sales, R2 – HR, R0 – Backbone)</w:t>
      </w:r>
    </w:p>
    <w:p w14:paraId="3AC338C6" w14:textId="208F9195" w:rsidR="008852D7" w:rsidRPr="00DA543C" w:rsidRDefault="008852D7" w:rsidP="002732C8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543C">
        <w:rPr>
          <w:rFonts w:ascii="Times New Roman" w:hAnsi="Times New Roman" w:cs="Times New Roman"/>
          <w:color w:val="000000" w:themeColor="text1"/>
          <w:sz w:val="24"/>
          <w:szCs w:val="24"/>
        </w:rPr>
        <w:t>2 Switches (one per department)</w:t>
      </w:r>
    </w:p>
    <w:p w14:paraId="14AC64CA" w14:textId="4B618D48" w:rsidR="008852D7" w:rsidRPr="00DA543C" w:rsidRDefault="008852D7" w:rsidP="002732C8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543C">
        <w:rPr>
          <w:rFonts w:ascii="Times New Roman" w:hAnsi="Times New Roman" w:cs="Times New Roman"/>
          <w:color w:val="000000" w:themeColor="text1"/>
          <w:sz w:val="24"/>
          <w:szCs w:val="24"/>
        </w:rPr>
        <w:t>4 PCs (2 per department)</w:t>
      </w:r>
    </w:p>
    <w:p w14:paraId="617AE9FF" w14:textId="0D7E1D6A" w:rsidR="008852D7" w:rsidRPr="00DA543C" w:rsidRDefault="008852D7" w:rsidP="002732C8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543C">
        <w:rPr>
          <w:rFonts w:ascii="Times New Roman" w:hAnsi="Times New Roman" w:cs="Times New Roman"/>
          <w:color w:val="000000" w:themeColor="text1"/>
          <w:sz w:val="24"/>
          <w:szCs w:val="24"/>
        </w:rPr>
        <w:t>Assign IP addresses, default gateway, and DNS server to all devices.</w:t>
      </w:r>
    </w:p>
    <w:p w14:paraId="34E0340B" w14:textId="59A645B3" w:rsidR="008852D7" w:rsidRPr="00DA543C" w:rsidRDefault="008852D7" w:rsidP="002732C8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543C">
        <w:rPr>
          <w:rFonts w:ascii="Times New Roman" w:hAnsi="Times New Roman" w:cs="Times New Roman"/>
          <w:color w:val="000000" w:themeColor="text1"/>
          <w:sz w:val="24"/>
          <w:szCs w:val="24"/>
        </w:rPr>
        <w:t>Connect devices:</w:t>
      </w:r>
    </w:p>
    <w:p w14:paraId="0F0DFA0D" w14:textId="3FF12BD3" w:rsidR="008852D7" w:rsidRPr="00DA543C" w:rsidRDefault="008852D7" w:rsidP="002732C8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543C">
        <w:rPr>
          <w:rFonts w:ascii="Times New Roman" w:hAnsi="Times New Roman" w:cs="Times New Roman"/>
          <w:color w:val="000000" w:themeColor="text1"/>
          <w:sz w:val="24"/>
          <w:szCs w:val="24"/>
        </w:rPr>
        <w:t>PCs to their department switch.</w:t>
      </w:r>
    </w:p>
    <w:p w14:paraId="7B1A6CC4" w14:textId="25A45184" w:rsidR="008852D7" w:rsidRPr="00DA543C" w:rsidRDefault="008852D7" w:rsidP="002732C8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543C">
        <w:rPr>
          <w:rFonts w:ascii="Times New Roman" w:hAnsi="Times New Roman" w:cs="Times New Roman"/>
          <w:color w:val="000000" w:themeColor="text1"/>
          <w:sz w:val="24"/>
          <w:szCs w:val="24"/>
        </w:rPr>
        <w:t>Each switch to its department router.</w:t>
      </w:r>
    </w:p>
    <w:p w14:paraId="6D4125A9" w14:textId="26490DAE" w:rsidR="008852D7" w:rsidRPr="00DA543C" w:rsidRDefault="008852D7" w:rsidP="002732C8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543C">
        <w:rPr>
          <w:rFonts w:ascii="Times New Roman" w:hAnsi="Times New Roman" w:cs="Times New Roman"/>
          <w:color w:val="000000" w:themeColor="text1"/>
          <w:sz w:val="24"/>
          <w:szCs w:val="24"/>
        </w:rPr>
        <w:t>R1 and R2 to the backbone router (R0).</w:t>
      </w:r>
    </w:p>
    <w:p w14:paraId="3E99B66B" w14:textId="062071ED" w:rsidR="007F7019" w:rsidRPr="00842F07" w:rsidRDefault="008852D7" w:rsidP="00842F07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543C">
        <w:rPr>
          <w:rFonts w:ascii="Times New Roman" w:hAnsi="Times New Roman" w:cs="Times New Roman"/>
          <w:color w:val="000000" w:themeColor="text1"/>
          <w:sz w:val="24"/>
          <w:szCs w:val="24"/>
        </w:rPr>
        <w:t>Configure routing between the routers (Static routing or RIP).</w:t>
      </w:r>
    </w:p>
    <w:p w14:paraId="1A724EEC" w14:textId="7BC0E94B" w:rsidR="008852D7" w:rsidRPr="00DA543C" w:rsidRDefault="008852D7" w:rsidP="002732C8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543C">
        <w:rPr>
          <w:rFonts w:ascii="Times New Roman" w:hAnsi="Times New Roman" w:cs="Times New Roman"/>
          <w:color w:val="000000" w:themeColor="text1"/>
          <w:sz w:val="24"/>
          <w:szCs w:val="24"/>
        </w:rPr>
        <w:t>Test LAN connectivity:</w:t>
      </w:r>
    </w:p>
    <w:p w14:paraId="159C676C" w14:textId="2D7ECB29" w:rsidR="007F7019" w:rsidRPr="00842F07" w:rsidRDefault="008852D7" w:rsidP="00842F07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543C">
        <w:rPr>
          <w:rFonts w:ascii="Times New Roman" w:hAnsi="Times New Roman" w:cs="Times New Roman"/>
          <w:color w:val="000000" w:themeColor="text1"/>
          <w:sz w:val="24"/>
          <w:szCs w:val="24"/>
        </w:rPr>
        <w:t>Verify communication between PCs within the Sales department.</w:t>
      </w:r>
    </w:p>
    <w:p w14:paraId="37486CBF" w14:textId="3F42B370" w:rsidR="007F7019" w:rsidRPr="00842F07" w:rsidRDefault="008852D7" w:rsidP="00842F07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543C">
        <w:rPr>
          <w:rFonts w:ascii="Times New Roman" w:hAnsi="Times New Roman" w:cs="Times New Roman"/>
          <w:color w:val="000000" w:themeColor="text1"/>
          <w:sz w:val="24"/>
          <w:szCs w:val="24"/>
        </w:rPr>
        <w:t>Verify communication between PCs within the HR department.</w:t>
      </w:r>
    </w:p>
    <w:p w14:paraId="49069325" w14:textId="5E7E2E75" w:rsidR="008852D7" w:rsidRPr="00DA543C" w:rsidRDefault="008852D7" w:rsidP="002732C8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543C">
        <w:rPr>
          <w:rFonts w:ascii="Times New Roman" w:hAnsi="Times New Roman" w:cs="Times New Roman"/>
          <w:color w:val="000000" w:themeColor="text1"/>
          <w:sz w:val="24"/>
          <w:szCs w:val="24"/>
        </w:rPr>
        <w:t>Test inter-LAN connectivity:</w:t>
      </w:r>
    </w:p>
    <w:p w14:paraId="0FF1FE10" w14:textId="2F0C192E" w:rsidR="00842F07" w:rsidRPr="00842F07" w:rsidRDefault="00DA543C" w:rsidP="00842F07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543C">
        <w:rPr>
          <w:rFonts w:ascii="Times New Roman" w:hAnsi="Times New Roman" w:cs="Times New Roman"/>
          <w:color w:val="000000" w:themeColor="text1"/>
          <w:sz w:val="24"/>
          <w:szCs w:val="24"/>
        </w:rPr>
        <w:t>Verify communication between the Sales and HR departments.</w:t>
      </w:r>
    </w:p>
    <w:p w14:paraId="49A2FD49" w14:textId="39DB57E6" w:rsidR="00A306B7" w:rsidRDefault="00A306B7" w:rsidP="00A306B7">
      <w:pPr>
        <w:pStyle w:val="Heading1"/>
      </w:pPr>
      <w:r>
        <w:rPr>
          <w:noProof/>
          <w:lang w:eastAsia="en-US"/>
        </w:rPr>
        <w:lastRenderedPageBreak/>
        <mc:AlternateContent>
          <mc:Choice Requires="wps">
            <w:drawing>
              <wp:anchor distT="0" distB="2743200" distL="182880" distR="182880" simplePos="0" relativeHeight="251684864" behindDoc="0" locked="0" layoutInCell="1" allowOverlap="1" wp14:anchorId="6A34D067" wp14:editId="473249F8">
                <wp:simplePos x="0" y="0"/>
                <mc:AlternateContent>
                  <mc:Choice Requires="wp14">
                    <wp:positionH relativeFrom="page">
                      <wp14:pctPosHOffset>5900</wp14:pctPosHOffset>
                    </wp:positionH>
                  </mc:Choice>
                  <mc:Fallback>
                    <wp:positionH relativeFrom="page">
                      <wp:posOffset>458470</wp:posOffset>
                    </wp:positionH>
                  </mc:Fallback>
                </mc:AlternateContent>
                <wp:positionV relativeFrom="margin">
                  <wp:align>top</wp:align>
                </wp:positionV>
                <wp:extent cx="1630680" cy="2303780"/>
                <wp:effectExtent l="0" t="0" r="7620" b="12700"/>
                <wp:wrapSquare wrapText="largest"/>
                <wp:docPr id="7" name="Text Box 7" descr="Side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680" cy="2303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96285C" w14:textId="77777777" w:rsidR="00A306B7" w:rsidRDefault="00A306B7" w:rsidP="00A306B7">
                            <w:pPr>
                              <w:pStyle w:val="Quote"/>
                              <w:rPr>
                                <w:rStyle w:val="QuoteChar"/>
                                <w:i/>
                                <w:iCs/>
                              </w:rPr>
                            </w:pPr>
                            <w:r>
                              <w:rPr>
                                <w:rStyle w:val="QuoteChar"/>
                                <w:i/>
                                <w:iCs/>
                              </w:rPr>
                              <w:t>Learning Outcome(s):</w:t>
                            </w:r>
                          </w:p>
                          <w:p w14:paraId="6F888275" w14:textId="17CDCE2D" w:rsidR="00A306B7" w:rsidRPr="009A6E06" w:rsidRDefault="00064335" w:rsidP="00A306B7">
                            <w:r>
                              <w:rPr>
                                <w:rStyle w:val="QuoteChar"/>
                              </w:rPr>
                              <w:t xml:space="preserve">CLO4: </w:t>
                            </w:r>
                            <w:r w:rsidR="004F4E66" w:rsidRPr="004F4E66">
                              <w:rPr>
                                <w:rStyle w:val="QuoteChar"/>
                              </w:rPr>
                              <w:t>Demonstrate protocol configuration, network addressing schemes, and analyze packet transmission for local and wide area networks.</w:t>
                            </w:r>
                          </w:p>
                          <w:p w14:paraId="6301BC56" w14:textId="77777777" w:rsidR="00A306B7" w:rsidRDefault="00A306B7" w:rsidP="00A306B7"/>
                          <w:p w14:paraId="54A31691" w14:textId="77777777" w:rsidR="00A306B7" w:rsidRDefault="00A306B7" w:rsidP="00A306B7"/>
                          <w:p w14:paraId="0FA5A506" w14:textId="77777777" w:rsidR="00A306B7" w:rsidRDefault="00A306B7" w:rsidP="00A306B7"/>
                          <w:p w14:paraId="60B8A3AE" w14:textId="77777777" w:rsidR="00A306B7" w:rsidRDefault="00A306B7" w:rsidP="00A306B7"/>
                          <w:p w14:paraId="266C3583" w14:textId="77777777" w:rsidR="00A306B7" w:rsidRDefault="00A306B7" w:rsidP="00A306B7"/>
                          <w:p w14:paraId="204D9A44" w14:textId="77777777" w:rsidR="00A306B7" w:rsidRDefault="00A306B7" w:rsidP="00A306B7"/>
                          <w:p w14:paraId="5C23D49B" w14:textId="77777777" w:rsidR="00A306B7" w:rsidRPr="00FB3FB6" w:rsidRDefault="00A306B7" w:rsidP="00A306B7">
                            <w:pPr>
                              <w:jc w:val="center"/>
                              <w:rPr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45720" tIns="0" rIns="4572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95000</wp14:pctHeight>
                </wp14:sizeRelV>
              </wp:anchor>
            </w:drawing>
          </mc:Choice>
          <mc:Fallback>
            <w:pict>
              <v:shape w14:anchorId="6A34D067" id="Text Box 7" o:spid="_x0000_s1034" type="#_x0000_t202" alt="Sidebar" style="position:absolute;margin-left:0;margin-top:0;width:128.4pt;height:181.4pt;z-index:251684864;visibility:visible;mso-wrap-style:square;mso-width-percent:0;mso-height-percent:950;mso-left-percent:59;mso-wrap-distance-left:14.4pt;mso-wrap-distance-top:0;mso-wrap-distance-right:14.4pt;mso-wrap-distance-bottom:3in;mso-position-horizontal-relative:page;mso-position-vertical:top;mso-position-vertical-relative:margin;mso-width-percent:0;mso-height-percent:950;mso-left-percent:59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" filled="f" stroked="f" strokeweight=".5pt">
                <v:textbox inset="3.6pt,0,3.6pt,0">
                  <w:txbxContent>
                    <w:p w14:paraId="7C96285C" w14:textId="77777777" w:rsidR="00A306B7" w:rsidRDefault="00A306B7" w:rsidP="00A306B7">
                      <w:pPr>
                        <w:pStyle w:val="Quote"/>
                        <w:rPr>
                          <w:rStyle w:val="QuoteChar"/>
                          <w:i/>
                          <w:iCs/>
                        </w:rPr>
                      </w:pPr>
                      <w:r>
                        <w:rPr>
                          <w:rStyle w:val="QuoteChar"/>
                          <w:i/>
                          <w:iCs/>
                        </w:rPr>
                        <w:t>Learning Outcome(s):</w:t>
                      </w:r>
                    </w:p>
                    <w:p w14:paraId="6F888275" w14:textId="17CDCE2D" w:rsidR="00A306B7" w:rsidRPr="009A6E06" w:rsidRDefault="00064335" w:rsidP="00A306B7">
                      <w:r>
                        <w:rPr>
                          <w:rStyle w:val="QuoteChar"/>
                        </w:rPr>
                        <w:t xml:space="preserve">CLO4: </w:t>
                      </w:r>
                      <w:r w:rsidR="004F4E66" w:rsidRPr="004F4E66">
                        <w:rPr>
                          <w:rStyle w:val="QuoteChar"/>
                        </w:rPr>
                        <w:t>Demonstrate protocol configuration, network addressing schemes, and analyze packet transmission for local and wide area networks.</w:t>
                      </w:r>
                    </w:p>
                    <w:p w14:paraId="6301BC56" w14:textId="77777777" w:rsidR="00A306B7" w:rsidRDefault="00A306B7" w:rsidP="00A306B7"/>
                    <w:p w14:paraId="54A31691" w14:textId="77777777" w:rsidR="00A306B7" w:rsidRDefault="00A306B7" w:rsidP="00A306B7"/>
                    <w:p w14:paraId="0FA5A506" w14:textId="77777777" w:rsidR="00A306B7" w:rsidRDefault="00A306B7" w:rsidP="00A306B7"/>
                    <w:p w14:paraId="60B8A3AE" w14:textId="77777777" w:rsidR="00A306B7" w:rsidRDefault="00A306B7" w:rsidP="00A306B7"/>
                    <w:p w14:paraId="266C3583" w14:textId="77777777" w:rsidR="00A306B7" w:rsidRDefault="00A306B7" w:rsidP="00A306B7"/>
                    <w:p w14:paraId="204D9A44" w14:textId="77777777" w:rsidR="00A306B7" w:rsidRDefault="00A306B7" w:rsidP="00A306B7"/>
                    <w:p w14:paraId="5C23D49B" w14:textId="77777777" w:rsidR="00A306B7" w:rsidRPr="00FB3FB6" w:rsidRDefault="00A306B7" w:rsidP="00A306B7">
                      <w:pPr>
                        <w:jc w:val="center"/>
                        <w:rPr>
                          <w:b/>
                          <w:bCs/>
                          <w:color w:val="auto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side="largest" anchorx="page" anchory="margin"/>
              </v:shape>
            </w:pict>
          </mc:Fallback>
        </mc:AlternateContent>
      </w:r>
      <w:r>
        <w:t>Project</w:t>
      </w:r>
    </w:p>
    <w:p w14:paraId="4CB3888E" w14:textId="51030388" w:rsidR="00A306B7" w:rsidRPr="00064335" w:rsidRDefault="00F745F5" w:rsidP="009A4463">
      <w:pPr>
        <w:spacing w:before="24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643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Guidelines</w:t>
      </w:r>
      <w:r w:rsidR="00B0518D" w:rsidRPr="000643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2392B51F" w14:textId="2F2F803C" w:rsidR="00B0518D" w:rsidRPr="00064335" w:rsidRDefault="00A306B7" w:rsidP="002732C8">
      <w:pPr>
        <w:pStyle w:val="ListParagraph"/>
        <w:numPr>
          <w:ilvl w:val="0"/>
          <w:numId w:val="5"/>
        </w:num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43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Commands </w:t>
      </w:r>
      <w:r w:rsidR="00F745F5" w:rsidRPr="000643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</w:t>
      </w:r>
      <w:r w:rsidR="00E95C7F">
        <w:rPr>
          <w:rFonts w:ascii="Times New Roman" w:hAnsi="Times New Roman" w:cs="Times New Roman"/>
          <w:color w:val="000000" w:themeColor="text1"/>
          <w:sz w:val="24"/>
          <w:szCs w:val="24"/>
        </w:rPr>
        <w:t>screenshots</w:t>
      </w:r>
      <w:r w:rsidRPr="000643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should be given in the answer for </w:t>
      </w:r>
      <w:r w:rsidR="00E95C7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Pr="00064335">
        <w:rPr>
          <w:rFonts w:ascii="Times New Roman" w:hAnsi="Times New Roman" w:cs="Times New Roman"/>
          <w:color w:val="000000" w:themeColor="text1"/>
          <w:sz w:val="24"/>
          <w:szCs w:val="24"/>
        </w:rPr>
        <w:t>appropriate task.</w:t>
      </w:r>
      <w:r w:rsidR="00F745F5" w:rsidRPr="000643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070B0" w:rsidRPr="00064335">
        <w:rPr>
          <w:rFonts w:ascii="Times New Roman" w:hAnsi="Times New Roman" w:cs="Times New Roman"/>
          <w:color w:val="000000" w:themeColor="text1"/>
          <w:sz w:val="24"/>
          <w:szCs w:val="24"/>
        </w:rPr>
        <w:t>Otherwise,</w:t>
      </w:r>
      <w:r w:rsidR="00F745F5" w:rsidRPr="000643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marks will be deducted</w:t>
      </w:r>
      <w:r w:rsidR="00B0518D" w:rsidRPr="0006433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6985490" w14:textId="3B2C53CA" w:rsidR="00DA543C" w:rsidRPr="00064335" w:rsidRDefault="00DA543C" w:rsidP="002732C8">
      <w:pPr>
        <w:pStyle w:val="ListParagraph"/>
        <w:numPr>
          <w:ilvl w:val="0"/>
          <w:numId w:val="5"/>
        </w:num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43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Submit the </w:t>
      </w:r>
      <w:r w:rsidRPr="0006433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Packet Tracer file (.pkt)</w:t>
      </w:r>
      <w:r w:rsidRPr="000643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with all configured devices.</w:t>
      </w:r>
    </w:p>
    <w:p w14:paraId="102A952B" w14:textId="0DD2B870" w:rsidR="00B0518D" w:rsidRPr="00064335" w:rsidRDefault="00F745F5" w:rsidP="002732C8">
      <w:pPr>
        <w:pStyle w:val="ListParagraph"/>
        <w:numPr>
          <w:ilvl w:val="0"/>
          <w:numId w:val="5"/>
        </w:num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43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Group Size = Max </w:t>
      </w:r>
      <w:r w:rsidR="00480D89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0643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B4A2F" w:rsidRPr="00064335">
        <w:rPr>
          <w:rFonts w:ascii="Times New Roman" w:hAnsi="Times New Roman" w:cs="Times New Roman"/>
          <w:color w:val="000000" w:themeColor="text1"/>
          <w:sz w:val="24"/>
          <w:szCs w:val="24"/>
        </w:rPr>
        <w:t>members</w:t>
      </w:r>
      <w:r w:rsidRPr="000643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0BAAB0BE" w14:textId="77777777" w:rsidR="003820A3" w:rsidRPr="00064335" w:rsidRDefault="003820A3" w:rsidP="00B0518D">
      <w:pPr>
        <w:spacing w:after="120"/>
        <w:ind w:left="28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077C8D" w14:textId="123B6552" w:rsidR="000F7572" w:rsidRPr="00064335" w:rsidRDefault="00A306B7" w:rsidP="00B0518D">
      <w:pPr>
        <w:spacing w:after="120"/>
        <w:ind w:left="288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643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Marking:</w:t>
      </w:r>
    </w:p>
    <w:tbl>
      <w:tblPr>
        <w:tblStyle w:val="TableGrid"/>
        <w:tblpPr w:leftFromText="180" w:rightFromText="180" w:vertAnchor="text" w:horzAnchor="page" w:tblpX="4052" w:tblpY="189"/>
        <w:tblW w:w="6581" w:type="dxa"/>
        <w:tblLook w:val="04A0" w:firstRow="1" w:lastRow="0" w:firstColumn="1" w:lastColumn="0" w:noHBand="0" w:noVBand="1"/>
      </w:tblPr>
      <w:tblGrid>
        <w:gridCol w:w="5661"/>
        <w:gridCol w:w="920"/>
      </w:tblGrid>
      <w:tr w:rsidR="00064335" w:rsidRPr="00064335" w14:paraId="3CB5D213" w14:textId="77777777" w:rsidTr="003820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2"/>
        </w:trPr>
        <w:tc>
          <w:tcPr>
            <w:tcW w:w="5669" w:type="dxa"/>
          </w:tcPr>
          <w:p w14:paraId="046497CA" w14:textId="77777777" w:rsidR="003820A3" w:rsidRPr="00064335" w:rsidRDefault="003820A3" w:rsidP="003820A3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06433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>Marking Criteria</w:t>
            </w:r>
          </w:p>
        </w:tc>
        <w:tc>
          <w:tcPr>
            <w:tcW w:w="912" w:type="dxa"/>
          </w:tcPr>
          <w:p w14:paraId="221FE58B" w14:textId="77777777" w:rsidR="003820A3" w:rsidRPr="00064335" w:rsidRDefault="003820A3" w:rsidP="003820A3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06433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>Marks</w:t>
            </w:r>
          </w:p>
        </w:tc>
      </w:tr>
      <w:tr w:rsidR="00064335" w:rsidRPr="00064335" w14:paraId="70545463" w14:textId="77777777" w:rsidTr="003820A3">
        <w:trPr>
          <w:trHeight w:val="122"/>
        </w:trPr>
        <w:tc>
          <w:tcPr>
            <w:tcW w:w="5669" w:type="dxa"/>
          </w:tcPr>
          <w:p w14:paraId="2648EECE" w14:textId="5B4DB4BD" w:rsidR="003820A3" w:rsidRPr="00064335" w:rsidRDefault="003820A3" w:rsidP="003820A3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0643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Creating </w:t>
            </w:r>
            <w:r w:rsidRPr="000643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network topology</w:t>
            </w:r>
          </w:p>
        </w:tc>
        <w:tc>
          <w:tcPr>
            <w:tcW w:w="912" w:type="dxa"/>
          </w:tcPr>
          <w:p w14:paraId="56FE2EC0" w14:textId="77777777" w:rsidR="003820A3" w:rsidRPr="00064335" w:rsidRDefault="003820A3" w:rsidP="003820A3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0643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3</w:t>
            </w:r>
          </w:p>
        </w:tc>
      </w:tr>
      <w:tr w:rsidR="00064335" w:rsidRPr="00064335" w14:paraId="55669C1F" w14:textId="77777777" w:rsidTr="003820A3">
        <w:trPr>
          <w:trHeight w:val="123"/>
        </w:trPr>
        <w:tc>
          <w:tcPr>
            <w:tcW w:w="5669" w:type="dxa"/>
          </w:tcPr>
          <w:p w14:paraId="6E365598" w14:textId="77777777" w:rsidR="003820A3" w:rsidRPr="00064335" w:rsidRDefault="003820A3" w:rsidP="003820A3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0643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Assigning Correct IP addresses</w:t>
            </w:r>
          </w:p>
        </w:tc>
        <w:tc>
          <w:tcPr>
            <w:tcW w:w="912" w:type="dxa"/>
          </w:tcPr>
          <w:p w14:paraId="357E9D55" w14:textId="77777777" w:rsidR="003820A3" w:rsidRPr="00064335" w:rsidRDefault="003820A3" w:rsidP="003820A3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0643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2</w:t>
            </w:r>
          </w:p>
        </w:tc>
      </w:tr>
      <w:tr w:rsidR="00064335" w:rsidRPr="00064335" w14:paraId="544F1076" w14:textId="77777777" w:rsidTr="003820A3">
        <w:trPr>
          <w:trHeight w:val="122"/>
        </w:trPr>
        <w:tc>
          <w:tcPr>
            <w:tcW w:w="5669" w:type="dxa"/>
          </w:tcPr>
          <w:p w14:paraId="5C802DB9" w14:textId="77777777" w:rsidR="003820A3" w:rsidRPr="00064335" w:rsidRDefault="003820A3" w:rsidP="003820A3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0643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Connecting devices with switch through correct interfaces</w:t>
            </w:r>
          </w:p>
        </w:tc>
        <w:tc>
          <w:tcPr>
            <w:tcW w:w="912" w:type="dxa"/>
          </w:tcPr>
          <w:p w14:paraId="3C66F197" w14:textId="77777777" w:rsidR="003820A3" w:rsidRPr="00064335" w:rsidRDefault="003820A3" w:rsidP="003820A3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0643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2</w:t>
            </w:r>
          </w:p>
        </w:tc>
      </w:tr>
      <w:tr w:rsidR="00064335" w:rsidRPr="00064335" w14:paraId="6B5219F3" w14:textId="77777777" w:rsidTr="003820A3">
        <w:trPr>
          <w:trHeight w:val="122"/>
        </w:trPr>
        <w:tc>
          <w:tcPr>
            <w:tcW w:w="5669" w:type="dxa"/>
          </w:tcPr>
          <w:p w14:paraId="78375A34" w14:textId="77777777" w:rsidR="003820A3" w:rsidRPr="00064335" w:rsidRDefault="003820A3" w:rsidP="003820A3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0643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Connecting switches with Router through correct interfaces</w:t>
            </w:r>
          </w:p>
        </w:tc>
        <w:tc>
          <w:tcPr>
            <w:tcW w:w="912" w:type="dxa"/>
          </w:tcPr>
          <w:p w14:paraId="7E8C66D6" w14:textId="77777777" w:rsidR="003820A3" w:rsidRPr="00064335" w:rsidRDefault="003820A3" w:rsidP="003820A3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0643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2</w:t>
            </w:r>
          </w:p>
        </w:tc>
      </w:tr>
      <w:tr w:rsidR="00064335" w:rsidRPr="00064335" w14:paraId="5C70B665" w14:textId="77777777" w:rsidTr="0064317B">
        <w:trPr>
          <w:trHeight w:val="123"/>
        </w:trPr>
        <w:tc>
          <w:tcPr>
            <w:tcW w:w="5669" w:type="dxa"/>
          </w:tcPr>
          <w:p w14:paraId="6C6CF4C4" w14:textId="72F3ADA0" w:rsidR="003820A3" w:rsidRPr="00064335" w:rsidRDefault="003820A3" w:rsidP="003820A3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0643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Configure routing between the routers</w:t>
            </w:r>
          </w:p>
        </w:tc>
        <w:tc>
          <w:tcPr>
            <w:tcW w:w="912" w:type="dxa"/>
          </w:tcPr>
          <w:p w14:paraId="2AF6E30A" w14:textId="77777777" w:rsidR="003820A3" w:rsidRPr="00064335" w:rsidRDefault="003820A3" w:rsidP="003820A3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0643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1</w:t>
            </w:r>
          </w:p>
        </w:tc>
      </w:tr>
      <w:tr w:rsidR="00064335" w:rsidRPr="00064335" w14:paraId="2AA324DE" w14:textId="77777777" w:rsidTr="003820A3">
        <w:trPr>
          <w:trHeight w:val="194"/>
        </w:trPr>
        <w:tc>
          <w:tcPr>
            <w:tcW w:w="5669" w:type="dxa"/>
          </w:tcPr>
          <w:p w14:paraId="47BA6302" w14:textId="77777777" w:rsidR="003820A3" w:rsidRPr="00064335" w:rsidRDefault="003820A3" w:rsidP="003820A3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bookmarkStart w:id="1" w:name="_Hlk114352173"/>
            <w:r w:rsidRPr="000643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Making successful communication among the devices of LAN1</w:t>
            </w:r>
          </w:p>
        </w:tc>
        <w:tc>
          <w:tcPr>
            <w:tcW w:w="912" w:type="dxa"/>
          </w:tcPr>
          <w:p w14:paraId="54751493" w14:textId="77777777" w:rsidR="003820A3" w:rsidRPr="00064335" w:rsidRDefault="003820A3" w:rsidP="003820A3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0643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1</w:t>
            </w:r>
          </w:p>
        </w:tc>
      </w:tr>
      <w:bookmarkEnd w:id="1"/>
      <w:tr w:rsidR="00064335" w:rsidRPr="00064335" w14:paraId="2A11D4CD" w14:textId="77777777" w:rsidTr="003820A3">
        <w:trPr>
          <w:trHeight w:val="194"/>
        </w:trPr>
        <w:tc>
          <w:tcPr>
            <w:tcW w:w="5669" w:type="dxa"/>
          </w:tcPr>
          <w:p w14:paraId="4FCA2DD7" w14:textId="77777777" w:rsidR="003820A3" w:rsidRPr="00064335" w:rsidRDefault="003820A3" w:rsidP="003820A3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0643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Making successful communication among the devices of LAN2</w:t>
            </w:r>
          </w:p>
        </w:tc>
        <w:tc>
          <w:tcPr>
            <w:tcW w:w="912" w:type="dxa"/>
          </w:tcPr>
          <w:p w14:paraId="1A4D7F1A" w14:textId="77777777" w:rsidR="003820A3" w:rsidRPr="00064335" w:rsidRDefault="003820A3" w:rsidP="003820A3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0643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1</w:t>
            </w:r>
          </w:p>
        </w:tc>
      </w:tr>
      <w:tr w:rsidR="00064335" w:rsidRPr="00064335" w14:paraId="00C35594" w14:textId="77777777" w:rsidTr="003820A3">
        <w:trPr>
          <w:trHeight w:val="122"/>
        </w:trPr>
        <w:tc>
          <w:tcPr>
            <w:tcW w:w="5669" w:type="dxa"/>
          </w:tcPr>
          <w:p w14:paraId="4781FCE0" w14:textId="77777777" w:rsidR="003820A3" w:rsidRPr="00064335" w:rsidRDefault="003820A3" w:rsidP="003820A3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0643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Making successful communication between two LANs</w:t>
            </w:r>
          </w:p>
        </w:tc>
        <w:tc>
          <w:tcPr>
            <w:tcW w:w="912" w:type="dxa"/>
          </w:tcPr>
          <w:p w14:paraId="60CF036D" w14:textId="77777777" w:rsidR="003820A3" w:rsidRPr="00064335" w:rsidRDefault="003820A3" w:rsidP="003820A3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0643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2</w:t>
            </w:r>
          </w:p>
        </w:tc>
      </w:tr>
      <w:tr w:rsidR="00064335" w:rsidRPr="00064335" w14:paraId="518C7036" w14:textId="77777777" w:rsidTr="003820A3">
        <w:trPr>
          <w:trHeight w:val="242"/>
        </w:trPr>
        <w:tc>
          <w:tcPr>
            <w:tcW w:w="5669" w:type="dxa"/>
          </w:tcPr>
          <w:p w14:paraId="60B6AE3C" w14:textId="77777777" w:rsidR="003820A3" w:rsidRPr="00064335" w:rsidRDefault="003820A3" w:rsidP="003820A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06433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shd w:val="clear" w:color="auto" w:fill="FFFFFF"/>
              </w:rPr>
              <w:t xml:space="preserve">Total </w:t>
            </w:r>
          </w:p>
        </w:tc>
        <w:tc>
          <w:tcPr>
            <w:tcW w:w="912" w:type="dxa"/>
          </w:tcPr>
          <w:p w14:paraId="5B4718BA" w14:textId="77777777" w:rsidR="003820A3" w:rsidRPr="00064335" w:rsidRDefault="003820A3" w:rsidP="003820A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06433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shd w:val="clear" w:color="auto" w:fill="FFFFFF"/>
              </w:rPr>
              <w:t>14</w:t>
            </w:r>
          </w:p>
        </w:tc>
      </w:tr>
    </w:tbl>
    <w:p w14:paraId="59957A67" w14:textId="77777777" w:rsidR="00DA543C" w:rsidRPr="00064335" w:rsidRDefault="00DA543C" w:rsidP="00B0518D">
      <w:pPr>
        <w:spacing w:after="120"/>
        <w:ind w:left="28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104F74" w14:textId="6CBC8CAC" w:rsidR="00DC7588" w:rsidRPr="00064335" w:rsidRDefault="00DC7588" w:rsidP="002C151C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114F3AA9" w14:textId="77777777" w:rsidR="003820A3" w:rsidRPr="00064335" w:rsidRDefault="0042165C" w:rsidP="00B11E07">
      <w:pPr>
        <w:tabs>
          <w:tab w:val="left" w:pos="432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43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</w:t>
      </w:r>
    </w:p>
    <w:p w14:paraId="7805B363" w14:textId="77777777" w:rsidR="003820A3" w:rsidRPr="00064335" w:rsidRDefault="003820A3" w:rsidP="00B11E07">
      <w:pPr>
        <w:tabs>
          <w:tab w:val="left" w:pos="432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161210" w14:textId="77777777" w:rsidR="003820A3" w:rsidRPr="00064335" w:rsidRDefault="003820A3" w:rsidP="00B11E07">
      <w:pPr>
        <w:tabs>
          <w:tab w:val="left" w:pos="432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B4FC669" w14:textId="77777777" w:rsidR="003820A3" w:rsidRPr="00064335" w:rsidRDefault="003820A3" w:rsidP="00B11E07">
      <w:pPr>
        <w:tabs>
          <w:tab w:val="left" w:pos="432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1AEA14C" w14:textId="77777777" w:rsidR="003820A3" w:rsidRPr="00064335" w:rsidRDefault="003820A3" w:rsidP="00B11E07">
      <w:pPr>
        <w:tabs>
          <w:tab w:val="left" w:pos="432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D09E79" w14:textId="77777777" w:rsidR="003820A3" w:rsidRPr="00064335" w:rsidRDefault="003820A3" w:rsidP="00B11E07">
      <w:pPr>
        <w:tabs>
          <w:tab w:val="left" w:pos="432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CD9B8E" w14:textId="77777777" w:rsidR="003820A3" w:rsidRPr="00064335" w:rsidRDefault="003820A3" w:rsidP="00B11E07">
      <w:pPr>
        <w:tabs>
          <w:tab w:val="left" w:pos="432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D1AA9C" w14:textId="77777777" w:rsidR="003820A3" w:rsidRPr="00064335" w:rsidRDefault="003820A3" w:rsidP="00B11E07">
      <w:pPr>
        <w:tabs>
          <w:tab w:val="left" w:pos="432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AC353C" w14:textId="77777777" w:rsidR="003820A3" w:rsidRPr="00064335" w:rsidRDefault="003820A3" w:rsidP="00B11E07">
      <w:pPr>
        <w:tabs>
          <w:tab w:val="left" w:pos="432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05540F" w14:textId="77777777" w:rsidR="003820A3" w:rsidRPr="00064335" w:rsidRDefault="003820A3" w:rsidP="00B11E07">
      <w:pPr>
        <w:tabs>
          <w:tab w:val="left" w:pos="432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F1E000" w14:textId="77777777" w:rsidR="00064335" w:rsidRDefault="00064335" w:rsidP="00B11E07">
      <w:pPr>
        <w:tabs>
          <w:tab w:val="left" w:pos="4320"/>
        </w:tabs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6396F700" w14:textId="39700162" w:rsidR="00B11E07" w:rsidRDefault="00B11E07" w:rsidP="00B11E07">
      <w:pPr>
        <w:tabs>
          <w:tab w:val="left" w:pos="4320"/>
        </w:tabs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42165C">
        <w:rPr>
          <w:rFonts w:asciiTheme="majorBidi" w:hAnsiTheme="majorBidi" w:cstheme="majorBidi"/>
          <w:b/>
          <w:bCs/>
          <w:color w:val="FF0000"/>
          <w:sz w:val="24"/>
          <w:szCs w:val="24"/>
        </w:rPr>
        <w:t>Answer:</w:t>
      </w:r>
    </w:p>
    <w:p w14:paraId="2AC171F9" w14:textId="77777777" w:rsidR="007F7019" w:rsidRDefault="007F7019" w:rsidP="00B11E07">
      <w:pPr>
        <w:tabs>
          <w:tab w:val="left" w:pos="4320"/>
        </w:tabs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1AFF8848" w14:textId="77777777" w:rsidR="007F7019" w:rsidRDefault="007F7019" w:rsidP="00B11E07">
      <w:pPr>
        <w:tabs>
          <w:tab w:val="left" w:pos="4320"/>
        </w:tabs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6782C11E" w14:textId="77777777" w:rsidR="00842F07" w:rsidRDefault="00842F07" w:rsidP="00842F07">
      <w:pPr>
        <w:pStyle w:val="ListParagraph"/>
        <w:spacing w:line="276" w:lineRule="auto"/>
        <w:jc w:val="center"/>
        <w:rPr>
          <w:rFonts w:ascii="Times New Roman" w:hAnsi="Times New Roman" w:cs="Times New Roman"/>
          <w:b/>
          <w:bCs/>
          <w:color w:val="7030A0"/>
          <w:sz w:val="32"/>
          <w:szCs w:val="32"/>
        </w:rPr>
      </w:pPr>
      <w:r w:rsidRPr="00842F07">
        <w:rPr>
          <w:rFonts w:ascii="Times New Roman" w:hAnsi="Times New Roman" w:cs="Times New Roman"/>
          <w:b/>
          <w:bCs/>
          <w:color w:val="7030A0"/>
          <w:sz w:val="32"/>
          <w:szCs w:val="32"/>
        </w:rPr>
        <w:lastRenderedPageBreak/>
        <w:t>Test LAN connectivity:</w:t>
      </w:r>
    </w:p>
    <w:p w14:paraId="538DCE40" w14:textId="77777777" w:rsidR="00842F07" w:rsidRPr="00842F07" w:rsidRDefault="00842F07" w:rsidP="00842F07">
      <w:pPr>
        <w:pStyle w:val="ListParagraph"/>
        <w:spacing w:line="276" w:lineRule="auto"/>
        <w:jc w:val="center"/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</w:p>
    <w:p w14:paraId="52C06D68" w14:textId="36D9CC8D" w:rsidR="00842F07" w:rsidRPr="00842F07" w:rsidRDefault="00842F07" w:rsidP="00842F07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42F0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Verify communication between PCs within the Sales </w:t>
      </w:r>
      <w:proofErr w:type="gramStart"/>
      <w:r w:rsidRPr="00842F07">
        <w:rPr>
          <w:rFonts w:ascii="Times New Roman" w:hAnsi="Times New Roman" w:cs="Times New Roman"/>
          <w:color w:val="000000" w:themeColor="text1"/>
          <w:sz w:val="28"/>
          <w:szCs w:val="28"/>
        </w:rPr>
        <w:t>department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</w:p>
    <w:p w14:paraId="3B320D0B" w14:textId="6931CEDC" w:rsidR="00842F07" w:rsidRDefault="00842F07" w:rsidP="00842F07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36E6D0C" wp14:editId="3C14B37E">
            <wp:extent cx="4102100" cy="2794000"/>
            <wp:effectExtent l="0" t="0" r="0" b="0"/>
            <wp:docPr id="113265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1122" name="Picture 1757411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71674" w14:textId="77777777" w:rsidR="00842F07" w:rsidRPr="007F7019" w:rsidRDefault="00842F07" w:rsidP="00842F07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561C44" w14:textId="51A5B113" w:rsidR="00842F07" w:rsidRPr="00842F07" w:rsidRDefault="00842F07" w:rsidP="00842F07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42F07">
        <w:rPr>
          <w:rFonts w:ascii="Times New Roman" w:hAnsi="Times New Roman" w:cs="Times New Roman"/>
          <w:color w:val="000000" w:themeColor="text1"/>
          <w:sz w:val="28"/>
          <w:szCs w:val="28"/>
        </w:rPr>
        <w:t>Verify communication between PCs within the HR department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6871AAB" w14:textId="77777777" w:rsidR="00842F07" w:rsidRDefault="00842F07" w:rsidP="00842F07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BCC2470" wp14:editId="2322C7D0">
            <wp:extent cx="4175487" cy="2298700"/>
            <wp:effectExtent l="0" t="0" r="0" b="0"/>
            <wp:docPr id="18373050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28253" name="Picture 203362825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5487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6F446" w14:textId="77777777" w:rsidR="00842F07" w:rsidRDefault="00842F07" w:rsidP="00842F07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A61FAF" w14:textId="77777777" w:rsidR="00842F07" w:rsidRDefault="00842F07" w:rsidP="00842F07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1DB28DE" w14:textId="77777777" w:rsidR="00842F07" w:rsidRDefault="00842F07" w:rsidP="00842F07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FCE36B" w14:textId="77777777" w:rsidR="00842F07" w:rsidRPr="007F7019" w:rsidRDefault="00842F07" w:rsidP="00842F07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1A58E3" w14:textId="77777777" w:rsidR="00842F07" w:rsidRDefault="00842F07" w:rsidP="00842F07">
      <w:pPr>
        <w:pStyle w:val="ListParagraph"/>
        <w:spacing w:line="276" w:lineRule="auto"/>
        <w:jc w:val="center"/>
        <w:rPr>
          <w:rFonts w:ascii="Times New Roman" w:hAnsi="Times New Roman" w:cs="Times New Roman"/>
          <w:b/>
          <w:bCs/>
          <w:color w:val="7030A0"/>
          <w:sz w:val="32"/>
          <w:szCs w:val="32"/>
        </w:rPr>
      </w:pPr>
      <w:r w:rsidRPr="00842F07">
        <w:rPr>
          <w:rFonts w:ascii="Times New Roman" w:hAnsi="Times New Roman" w:cs="Times New Roman"/>
          <w:b/>
          <w:bCs/>
          <w:color w:val="7030A0"/>
          <w:sz w:val="32"/>
          <w:szCs w:val="32"/>
        </w:rPr>
        <w:lastRenderedPageBreak/>
        <w:t>Test inter-LAN connectivity:</w:t>
      </w:r>
    </w:p>
    <w:p w14:paraId="5011DADB" w14:textId="77777777" w:rsidR="00842F07" w:rsidRPr="00842F07" w:rsidRDefault="00842F07" w:rsidP="00842F07">
      <w:pPr>
        <w:pStyle w:val="ListParagraph"/>
        <w:spacing w:line="276" w:lineRule="auto"/>
        <w:jc w:val="center"/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</w:p>
    <w:p w14:paraId="3D784E7E" w14:textId="6CDA5E36" w:rsidR="00842F07" w:rsidRPr="00842F07" w:rsidRDefault="00842F07" w:rsidP="00842F07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42F07">
        <w:rPr>
          <w:rFonts w:ascii="Times New Roman" w:hAnsi="Times New Roman" w:cs="Times New Roman"/>
          <w:color w:val="000000" w:themeColor="text1"/>
          <w:sz w:val="28"/>
          <w:szCs w:val="28"/>
        </w:rPr>
        <w:t>Verify communication between the Sales and HR departments</w:t>
      </w:r>
      <w:r w:rsidRPr="00842F07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B68125D" w14:textId="77777777" w:rsidR="00842F07" w:rsidRDefault="00842F07" w:rsidP="00842F07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BF92254" wp14:editId="0FA6AAE3">
            <wp:extent cx="3721100" cy="2311400"/>
            <wp:effectExtent l="0" t="0" r="0" b="0"/>
            <wp:docPr id="9143116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45099" name="Picture 154674509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54469" w14:textId="77777777" w:rsidR="00842F07" w:rsidRPr="007F7019" w:rsidRDefault="00842F07" w:rsidP="00842F07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280849" w14:textId="77777777" w:rsidR="007F7019" w:rsidRDefault="007F7019" w:rsidP="00B11E07">
      <w:pPr>
        <w:tabs>
          <w:tab w:val="left" w:pos="4320"/>
        </w:tabs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1D0F2A74" w14:textId="77777777" w:rsidR="00842F07" w:rsidRDefault="00842F07" w:rsidP="00B11E07">
      <w:pPr>
        <w:tabs>
          <w:tab w:val="left" w:pos="4320"/>
        </w:tabs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4605CF77" w14:textId="77777777" w:rsidR="00842F07" w:rsidRDefault="00842F07" w:rsidP="00B11E07">
      <w:pPr>
        <w:tabs>
          <w:tab w:val="left" w:pos="4320"/>
        </w:tabs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399A1250" w14:textId="77777777" w:rsidR="00842F07" w:rsidRDefault="00842F07" w:rsidP="00B11E07">
      <w:pPr>
        <w:tabs>
          <w:tab w:val="left" w:pos="4320"/>
        </w:tabs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0AD6889C" w14:textId="77777777" w:rsidR="00842F07" w:rsidRDefault="00842F07" w:rsidP="00B11E07">
      <w:pPr>
        <w:tabs>
          <w:tab w:val="left" w:pos="4320"/>
        </w:tabs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30128310" w14:textId="77777777" w:rsidR="00842F07" w:rsidRDefault="00842F07" w:rsidP="00B11E07">
      <w:pPr>
        <w:tabs>
          <w:tab w:val="left" w:pos="4320"/>
        </w:tabs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576C6BCF" w14:textId="77777777" w:rsidR="00842F07" w:rsidRDefault="00842F07" w:rsidP="00B11E07">
      <w:pPr>
        <w:tabs>
          <w:tab w:val="left" w:pos="4320"/>
        </w:tabs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002EE335" w14:textId="77777777" w:rsidR="00842F07" w:rsidRDefault="00842F07" w:rsidP="00B11E07">
      <w:pPr>
        <w:tabs>
          <w:tab w:val="left" w:pos="4320"/>
        </w:tabs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20A9EF25" w14:textId="77777777" w:rsidR="00842F07" w:rsidRDefault="00842F07" w:rsidP="00B11E07">
      <w:pPr>
        <w:tabs>
          <w:tab w:val="left" w:pos="4320"/>
        </w:tabs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147F180B" w14:textId="77777777" w:rsidR="00842F07" w:rsidRDefault="00842F07" w:rsidP="00B11E07">
      <w:pPr>
        <w:tabs>
          <w:tab w:val="left" w:pos="4320"/>
        </w:tabs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0641CBE1" w14:textId="77777777" w:rsidR="007F7019" w:rsidRDefault="007F7019" w:rsidP="00B11E07">
      <w:pPr>
        <w:tabs>
          <w:tab w:val="left" w:pos="4320"/>
        </w:tabs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42D96E7C" w14:textId="77777777" w:rsidR="00842F07" w:rsidRDefault="00842F07" w:rsidP="00B11E07">
      <w:pPr>
        <w:tabs>
          <w:tab w:val="left" w:pos="4320"/>
        </w:tabs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5097AEF0" w14:textId="6205320C" w:rsidR="007F7019" w:rsidRPr="00842F07" w:rsidRDefault="007F7019" w:rsidP="00B11E07">
      <w:pPr>
        <w:tabs>
          <w:tab w:val="left" w:pos="4320"/>
        </w:tabs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842F07">
        <w:rPr>
          <w:rFonts w:ascii="Times New Roman" w:hAnsi="Times New Roman" w:cs="Times New Roman"/>
          <w:b/>
          <w:bCs/>
          <w:color w:val="FF0000"/>
          <w:sz w:val="32"/>
          <w:szCs w:val="32"/>
        </w:rPr>
        <w:lastRenderedPageBreak/>
        <w:t>Configuration for R</w:t>
      </w:r>
      <w:proofErr w:type="gramStart"/>
      <w:r w:rsidRPr="00842F07">
        <w:rPr>
          <w:rFonts w:ascii="Times New Roman" w:hAnsi="Times New Roman" w:cs="Times New Roman"/>
          <w:b/>
          <w:bCs/>
          <w:color w:val="FF0000"/>
          <w:sz w:val="32"/>
          <w:szCs w:val="32"/>
        </w:rPr>
        <w:t>1 :</w:t>
      </w:r>
      <w:proofErr w:type="gramEnd"/>
    </w:p>
    <w:p w14:paraId="44A00656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Router&gt;</w:t>
      </w:r>
    </w:p>
    <w:p w14:paraId="563E183A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Router&gt;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enable</w:t>
      </w:r>
      <w:proofErr w:type="gramEnd"/>
    </w:p>
    <w:p w14:paraId="27344935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proofErr w:type="spell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Router#conf</w:t>
      </w:r>
      <w:proofErr w:type="spellEnd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 t</w:t>
      </w:r>
    </w:p>
    <w:p w14:paraId="1BE92B75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Enter configuration commands, one per line. End with CNTL/Z.</w:t>
      </w:r>
    </w:p>
    <w:p w14:paraId="5B34D9A1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Router(config)#ip route 192.168.20.0 255.255.255.0 192.168.2.2</w:t>
      </w:r>
    </w:p>
    <w:p w14:paraId="4826EDF9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^</w:t>
      </w:r>
    </w:p>
    <w:p w14:paraId="18844F23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% Invalid input detected at '^' marker.</w:t>
      </w:r>
    </w:p>
    <w:p w14:paraId="26DCB7D9" w14:textId="6D5366EA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</w:p>
    <w:p w14:paraId="7C85DA44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Initializing memory for ECC</w:t>
      </w:r>
    </w:p>
    <w:p w14:paraId="36136C1F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..</w:t>
      </w:r>
    </w:p>
    <w:p w14:paraId="2227C00C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C1841 processor with 524288 Kbytes of main memory</w:t>
      </w:r>
    </w:p>
    <w:p w14:paraId="69FF5D94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Main memory is configured to 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64 bit</w:t>
      </w:r>
      <w:proofErr w:type="gramEnd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 mode with ECC enabled</w:t>
      </w:r>
    </w:p>
    <w:p w14:paraId="04B5F313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</w:p>
    <w:p w14:paraId="533AE07D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proofErr w:type="spell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Readonly</w:t>
      </w:r>
      <w:proofErr w:type="spellEnd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 ROMMON 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initialized</w:t>
      </w:r>
      <w:proofErr w:type="gramEnd"/>
    </w:p>
    <w:p w14:paraId="14C30B48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</w:p>
    <w:p w14:paraId="199483E7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proofErr w:type="spell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Self decompressing</w:t>
      </w:r>
      <w:proofErr w:type="spellEnd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 the 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image :</w:t>
      </w:r>
      <w:proofErr w:type="gramEnd"/>
    </w:p>
    <w:p w14:paraId="7194F7FA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########################################################################## [OK]</w:t>
      </w:r>
    </w:p>
    <w:p w14:paraId="7AFA2176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Restricted Rights Legend</w:t>
      </w:r>
    </w:p>
    <w:p w14:paraId="68E29E6E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</w:p>
    <w:p w14:paraId="58E4D7D2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Use, duplication, or disclosure by the Government 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is</w:t>
      </w:r>
      <w:proofErr w:type="gramEnd"/>
    </w:p>
    <w:p w14:paraId="5E3888C6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subject to restrictions as set forth in 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subparagraph</w:t>
      </w:r>
      <w:proofErr w:type="gramEnd"/>
    </w:p>
    <w:p w14:paraId="39E40CF1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(c) of the Commercial Computer Software - Restricted</w:t>
      </w:r>
    </w:p>
    <w:p w14:paraId="7CD13A6F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Rights clause at FAR sec. 52.227-19 and subparagraph</w:t>
      </w:r>
    </w:p>
    <w:p w14:paraId="01BBC012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(c) (1) (ii) of the Rights in Technical Data and Computer</w:t>
      </w:r>
    </w:p>
    <w:p w14:paraId="1AC41CE0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Software clause at DFARS sec. 252.227-7013.</w:t>
      </w:r>
    </w:p>
    <w:p w14:paraId="709488E7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</w:p>
    <w:p w14:paraId="0D54FA5C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cisco Systems</w:t>
      </w:r>
      <w:proofErr w:type="gramEnd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, Inc.</w:t>
      </w:r>
    </w:p>
    <w:p w14:paraId="1015593E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170 West Tasman Drive</w:t>
      </w:r>
    </w:p>
    <w:p w14:paraId="62F0B213" w14:textId="22DFAC47" w:rsidR="00F7187C" w:rsidRPr="00F7187C" w:rsidRDefault="00F7187C" w:rsidP="00B26CF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San Jose, California 95134-1706</w:t>
      </w:r>
    </w:p>
    <w:p w14:paraId="46EC5B64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</w:p>
    <w:p w14:paraId="2CB03206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Technical Support: http://www.cisco.com/techsupport</w:t>
      </w:r>
    </w:p>
    <w:p w14:paraId="7010330B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Compiled Wed 18-Jul-07 04:52 by </w:t>
      </w:r>
      <w:proofErr w:type="spell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pt_team</w:t>
      </w:r>
      <w:proofErr w:type="spellEnd"/>
    </w:p>
    <w:p w14:paraId="16CF444D" w14:textId="33A0073C" w:rsidR="00F7187C" w:rsidRPr="00F7187C" w:rsidRDefault="00F7187C" w:rsidP="00B26CF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Image text-base: 0x60080608, 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data-base</w:t>
      </w:r>
      <w:proofErr w:type="gramEnd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: 0x6270CD50</w:t>
      </w:r>
    </w:p>
    <w:p w14:paraId="287BF99E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</w:p>
    <w:p w14:paraId="3723EC5B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This product contains cryptographic features and is subject to 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United</w:t>
      </w:r>
      <w:proofErr w:type="gramEnd"/>
    </w:p>
    <w:p w14:paraId="782F1D3F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States and local country laws governing import, export, transfer and</w:t>
      </w:r>
    </w:p>
    <w:p w14:paraId="4281F0F3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use. Delivery of Cisco cryptographic products does not 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imply</w:t>
      </w:r>
      <w:proofErr w:type="gramEnd"/>
    </w:p>
    <w:p w14:paraId="0E0565E2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third-party authority to import, export, distribute or use encryption.</w:t>
      </w:r>
    </w:p>
    <w:p w14:paraId="00224D25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Importers, exporters, 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distributors</w:t>
      </w:r>
      <w:proofErr w:type="gramEnd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 and users are responsible for</w:t>
      </w:r>
    </w:p>
    <w:p w14:paraId="3EF64734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compliance with U.S. and local country laws. By using this 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product</w:t>
      </w:r>
      <w:proofErr w:type="gramEnd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 you</w:t>
      </w:r>
    </w:p>
    <w:p w14:paraId="091669AA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agree to comply with applicable laws and regulations. If you are unable</w:t>
      </w:r>
    </w:p>
    <w:p w14:paraId="3BE06378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to comply with U.S. and local laws, return this product immediately.</w:t>
      </w:r>
    </w:p>
    <w:p w14:paraId="2A54BBBA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</w:p>
    <w:p w14:paraId="0FB28CD7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A summary of U.S. laws governing Cisco cryptographic products may be found at:</w:t>
      </w:r>
    </w:p>
    <w:p w14:paraId="4FD1C568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lastRenderedPageBreak/>
        <w:t>http://www.cisco.com/wwl/export/crypto/tool/stqrg.html</w:t>
      </w:r>
    </w:p>
    <w:p w14:paraId="3D8F148D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</w:p>
    <w:p w14:paraId="35144309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If you require further 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assistance</w:t>
      </w:r>
      <w:proofErr w:type="gramEnd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 please contact us by sending email to</w:t>
      </w:r>
    </w:p>
    <w:p w14:paraId="655C73A1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export@cisco.com.</w:t>
      </w:r>
    </w:p>
    <w:p w14:paraId="19D391A9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</w:p>
    <w:p w14:paraId="6487D151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Cisco 1841 (revision 5.0) with 114688K/16384K bytes of memory.</w:t>
      </w:r>
    </w:p>
    <w:p w14:paraId="4975F0DC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Processor board ID FTX0947Z18E</w:t>
      </w:r>
    </w:p>
    <w:p w14:paraId="4CA5F8FE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M860 processor: part number 0, mask 49</w:t>
      </w:r>
    </w:p>
    <w:p w14:paraId="164E16A5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2 </w:t>
      </w:r>
      <w:proofErr w:type="spell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FastEthernet</w:t>
      </w:r>
      <w:proofErr w:type="spellEnd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/IEEE 802.3 interface(s)</w:t>
      </w:r>
    </w:p>
    <w:p w14:paraId="4CC780C5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191K bytes of NVRAM.</w:t>
      </w:r>
    </w:p>
    <w:p w14:paraId="1CA3F4B0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63488K bytes of ATA CompactFlash (Read/Write)</w:t>
      </w:r>
    </w:p>
    <w:p w14:paraId="174AD238" w14:textId="14E06F22" w:rsidR="00F7187C" w:rsidRPr="00F7187C" w:rsidRDefault="00F7187C" w:rsidP="00B26CF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Technical Support: http://www.cisco.com/techsupport</w:t>
      </w:r>
    </w:p>
    <w:p w14:paraId="0E17017A" w14:textId="7D561176" w:rsidR="00F7187C" w:rsidRPr="00F7187C" w:rsidRDefault="00F7187C" w:rsidP="00B26CF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Compiled Wed 18-Jul-07 04:52 by </w:t>
      </w:r>
      <w:proofErr w:type="spell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pt_team</w:t>
      </w:r>
      <w:proofErr w:type="spellEnd"/>
    </w:p>
    <w:p w14:paraId="5AE58B7C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</w:p>
    <w:p w14:paraId="3324FF45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Router&gt;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enable</w:t>
      </w:r>
      <w:proofErr w:type="gramEnd"/>
    </w:p>
    <w:p w14:paraId="2D61D122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Router#</w:t>
      </w:r>
    </w:p>
    <w:p w14:paraId="1CA0E1BE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proofErr w:type="spell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Router#configure</w:t>
      </w:r>
      <w:proofErr w:type="spellEnd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 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terminal</w:t>
      </w:r>
      <w:proofErr w:type="gramEnd"/>
    </w:p>
    <w:p w14:paraId="6300E813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Enter configuration commands, one per line. End with CNTL/Z.</w:t>
      </w:r>
    </w:p>
    <w:p w14:paraId="45358674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Router(config-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if)#</w:t>
      </w:r>
      <w:proofErr w:type="gramEnd"/>
    </w:p>
    <w:p w14:paraId="3E2A9840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Router(config)#interface FastEthernet0/1</w:t>
      </w:r>
    </w:p>
    <w:p w14:paraId="031FAC51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Router(config-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if)#</w:t>
      </w:r>
      <w:proofErr w:type="gramEnd"/>
    </w:p>
    <w:p w14:paraId="71224377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Router(config-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if)#</w:t>
      </w:r>
      <w:proofErr w:type="gramEnd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exit</w:t>
      </w:r>
    </w:p>
    <w:p w14:paraId="4A83143C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Router(config)#interface FastEthernet0/0</w:t>
      </w:r>
    </w:p>
    <w:p w14:paraId="21AC10B3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Router(config-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if)#</w:t>
      </w:r>
      <w:proofErr w:type="gramEnd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ip address 192.168.1.1 255.255.255.0</w:t>
      </w:r>
    </w:p>
    <w:p w14:paraId="610960C4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Router(config-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if)#</w:t>
      </w:r>
      <w:proofErr w:type="gramEnd"/>
    </w:p>
    <w:p w14:paraId="3A46CA25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%LINEPROTO-5-UPDOWN: Line protocol on Interface FastEthernet0/0, changed state to up</w:t>
      </w:r>
    </w:p>
    <w:p w14:paraId="48C5D0F2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</w:p>
    <w:p w14:paraId="67EDB625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Router(config-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if)#</w:t>
      </w:r>
      <w:proofErr w:type="gramEnd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exit</w:t>
      </w:r>
    </w:p>
    <w:p w14:paraId="2571884D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Router(config)#router rip</w:t>
      </w:r>
    </w:p>
    <w:p w14:paraId="0F86CA2B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Router(config-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router)#</w:t>
      </w:r>
      <w:proofErr w:type="gramEnd"/>
    </w:p>
    <w:p w14:paraId="41067F14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Router(config-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router)#</w:t>
      </w:r>
      <w:proofErr w:type="gramEnd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end</w:t>
      </w:r>
    </w:p>
    <w:p w14:paraId="31460998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proofErr w:type="spell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Router#configure</w:t>
      </w:r>
      <w:proofErr w:type="spellEnd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 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terminal</w:t>
      </w:r>
      <w:proofErr w:type="gramEnd"/>
    </w:p>
    <w:p w14:paraId="66EAD233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Enter configuration commands, one per line. End with CNTL/Z.</w:t>
      </w:r>
    </w:p>
    <w:p w14:paraId="44DD6C29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%SYS-5-CONFIG_I: Configured from console by console</w:t>
      </w:r>
    </w:p>
    <w:p w14:paraId="262C78DD" w14:textId="2AA1DB91" w:rsidR="00F7187C" w:rsidRPr="00F7187C" w:rsidRDefault="00F7187C" w:rsidP="00842F07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Router con0 is now 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available</w:t>
      </w:r>
      <w:proofErr w:type="gramEnd"/>
    </w:p>
    <w:p w14:paraId="0F17894F" w14:textId="1E7115CE" w:rsidR="00F7187C" w:rsidRPr="00F7187C" w:rsidRDefault="00F7187C" w:rsidP="00842F07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Press RETURN to get started.</w:t>
      </w:r>
    </w:p>
    <w:p w14:paraId="14FB5F36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Router&gt;</w:t>
      </w:r>
      <w:proofErr w:type="spell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en</w:t>
      </w:r>
      <w:proofErr w:type="spellEnd"/>
    </w:p>
    <w:p w14:paraId="0A806759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proofErr w:type="spell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Router#conf</w:t>
      </w:r>
      <w:proofErr w:type="spellEnd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 t</w:t>
      </w:r>
    </w:p>
    <w:p w14:paraId="7B0974CE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Enter configuration commands, one per line. End with CNTL/Z.</w:t>
      </w:r>
    </w:p>
    <w:p w14:paraId="34D2FADF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Router(config)#exit</w:t>
      </w:r>
    </w:p>
    <w:p w14:paraId="1CEF1667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Router#</w:t>
      </w:r>
    </w:p>
    <w:p w14:paraId="4A6BF4B2" w14:textId="69E8CBCF" w:rsidR="00F7187C" w:rsidRPr="00F7187C" w:rsidRDefault="00F7187C" w:rsidP="00B26CF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%SYS-5-CONFIG_I: Configured from console by console</w:t>
      </w:r>
    </w:p>
    <w:p w14:paraId="2A971CA5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proofErr w:type="spell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Router#wr</w:t>
      </w:r>
      <w:proofErr w:type="spellEnd"/>
    </w:p>
    <w:p w14:paraId="0232A077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Building configuration...</w:t>
      </w:r>
    </w:p>
    <w:p w14:paraId="6B42A362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[OK]</w:t>
      </w:r>
    </w:p>
    <w:p w14:paraId="03083187" w14:textId="79E0DEBB" w:rsidR="00842F07" w:rsidRDefault="00F7187C" w:rsidP="00B26CF3">
      <w:pPr>
        <w:tabs>
          <w:tab w:val="left" w:pos="4320"/>
        </w:tabs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Router#</w:t>
      </w:r>
    </w:p>
    <w:p w14:paraId="2CA52E54" w14:textId="04AECC6E" w:rsidR="007F7019" w:rsidRPr="00842F07" w:rsidRDefault="007F7019" w:rsidP="007F7019">
      <w:pPr>
        <w:tabs>
          <w:tab w:val="left" w:pos="4320"/>
        </w:tabs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842F07">
        <w:rPr>
          <w:rFonts w:ascii="Times New Roman" w:hAnsi="Times New Roman" w:cs="Times New Roman"/>
          <w:b/>
          <w:bCs/>
          <w:color w:val="FF0000"/>
          <w:sz w:val="32"/>
          <w:szCs w:val="32"/>
        </w:rPr>
        <w:lastRenderedPageBreak/>
        <w:t>Configuration for R</w:t>
      </w:r>
      <w:proofErr w:type="gramStart"/>
      <w:r w:rsidRPr="00842F07">
        <w:rPr>
          <w:rFonts w:ascii="Times New Roman" w:hAnsi="Times New Roman" w:cs="Times New Roman"/>
          <w:b/>
          <w:bCs/>
          <w:color w:val="FF0000"/>
          <w:sz w:val="32"/>
          <w:szCs w:val="32"/>
        </w:rPr>
        <w:t>2 :</w:t>
      </w:r>
      <w:proofErr w:type="gramEnd"/>
    </w:p>
    <w:p w14:paraId="53F82128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cisco Systems</w:t>
      </w:r>
      <w:proofErr w:type="gramEnd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, Inc.</w:t>
      </w:r>
    </w:p>
    <w:p w14:paraId="711CCBDA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170 West Tasman Drive</w:t>
      </w:r>
    </w:p>
    <w:p w14:paraId="78C55F9B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San Jose, California 95134-1706</w:t>
      </w:r>
    </w:p>
    <w:p w14:paraId="7A962C27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</w:p>
    <w:p w14:paraId="2DFDE28E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Technical Support: http://www.cisco.com/techsupport</w:t>
      </w:r>
    </w:p>
    <w:p w14:paraId="2FEA69AB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Compiled Wed 18-Jul-07 04:52 by </w:t>
      </w:r>
      <w:proofErr w:type="spell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pt_team</w:t>
      </w:r>
      <w:proofErr w:type="spellEnd"/>
    </w:p>
    <w:p w14:paraId="34488E51" w14:textId="6E8B2AF0" w:rsidR="00F7187C" w:rsidRPr="00F7187C" w:rsidRDefault="00F7187C" w:rsidP="00842F07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Image text-base: 0x60080608, 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data-base</w:t>
      </w:r>
      <w:proofErr w:type="gramEnd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: 0x6270CD50</w:t>
      </w:r>
    </w:p>
    <w:p w14:paraId="5E887C56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</w:p>
    <w:p w14:paraId="3516D0F3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This product contains cryptographic features and is subject to 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United</w:t>
      </w:r>
      <w:proofErr w:type="gramEnd"/>
    </w:p>
    <w:p w14:paraId="475ACEB9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States and local country laws governing import, export, transfer and</w:t>
      </w:r>
    </w:p>
    <w:p w14:paraId="01B95DE3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use. Delivery of Cisco cryptographic products does not 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imply</w:t>
      </w:r>
      <w:proofErr w:type="gramEnd"/>
    </w:p>
    <w:p w14:paraId="3F53764D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third-party authority to import, export, distribute or use encryption.</w:t>
      </w:r>
    </w:p>
    <w:p w14:paraId="7FEE4196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Importers, exporters, 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distributors</w:t>
      </w:r>
      <w:proofErr w:type="gramEnd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 and users are responsible for</w:t>
      </w:r>
    </w:p>
    <w:p w14:paraId="7257119F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compliance with U.S. and local country laws. By using this 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product</w:t>
      </w:r>
      <w:proofErr w:type="gramEnd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 you</w:t>
      </w:r>
    </w:p>
    <w:p w14:paraId="114C03D1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agree to comply with applicable laws and regulations. If you are unable</w:t>
      </w:r>
    </w:p>
    <w:p w14:paraId="2C3B1090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to comply with U.S. and local laws, return this product immediately.</w:t>
      </w:r>
    </w:p>
    <w:p w14:paraId="70F74185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</w:p>
    <w:p w14:paraId="58998A05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A summary of U.S. laws governing Cisco cryptographic products may be found at:</w:t>
      </w:r>
    </w:p>
    <w:p w14:paraId="1550C1A7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http://www.cisco.com/wwl/export/crypto/tool/stqrg.html</w:t>
      </w:r>
    </w:p>
    <w:p w14:paraId="5621E35B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</w:p>
    <w:p w14:paraId="6D1C0308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If you require further 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assistance</w:t>
      </w:r>
      <w:proofErr w:type="gramEnd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 please contact us by sending email to</w:t>
      </w:r>
    </w:p>
    <w:p w14:paraId="66AD361A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export@cisco.com.</w:t>
      </w:r>
    </w:p>
    <w:p w14:paraId="1E016860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</w:p>
    <w:p w14:paraId="370DF80D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</w:p>
    <w:p w14:paraId="2DF1E803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Cisco 1841 (revision 5.0) with 114688K/16384K bytes of memory.</w:t>
      </w:r>
    </w:p>
    <w:p w14:paraId="345E7409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Processor board ID FTX0947Z18E</w:t>
      </w:r>
    </w:p>
    <w:p w14:paraId="269658E9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M860 processor: part number 0, mask 49</w:t>
      </w:r>
    </w:p>
    <w:p w14:paraId="70DD9BBD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2 </w:t>
      </w:r>
      <w:proofErr w:type="spell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FastEthernet</w:t>
      </w:r>
      <w:proofErr w:type="spellEnd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/IEEE 802.3 interface(s)</w:t>
      </w:r>
    </w:p>
    <w:p w14:paraId="00AC8B3D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191K bytes of NVRAM.</w:t>
      </w:r>
    </w:p>
    <w:p w14:paraId="76665416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63488K bytes of ATA CompactFlash (Read/Write)</w:t>
      </w:r>
    </w:p>
    <w:p w14:paraId="0767E51D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Technical Support: http://www.cisco.com/techsupport</w:t>
      </w:r>
    </w:p>
    <w:p w14:paraId="599BB763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Compiled Wed 18-Jul-07 04:52 by </w:t>
      </w:r>
      <w:proofErr w:type="spell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pt_team</w:t>
      </w:r>
      <w:proofErr w:type="spellEnd"/>
    </w:p>
    <w:p w14:paraId="45D73A50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</w:p>
    <w:p w14:paraId="6CE4F7BC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</w:p>
    <w:p w14:paraId="2700DDFC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--- System Configuration Dialog ---</w:t>
      </w:r>
    </w:p>
    <w:p w14:paraId="6750DB98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</w:p>
    <w:p w14:paraId="57ACE1AC" w14:textId="42CD9BF4" w:rsidR="00F7187C" w:rsidRPr="00F7187C" w:rsidRDefault="00F7187C" w:rsidP="00B26CF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Would you like to enter the initial configuration dialog? [yes/no]: </w:t>
      </w:r>
    </w:p>
    <w:p w14:paraId="1E5A5BAD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Router&gt;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enable</w:t>
      </w:r>
      <w:proofErr w:type="gramEnd"/>
    </w:p>
    <w:p w14:paraId="0B7BCDAC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Router#</w:t>
      </w:r>
    </w:p>
    <w:p w14:paraId="278E0073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proofErr w:type="spell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Router#configure</w:t>
      </w:r>
      <w:proofErr w:type="spellEnd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 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terminal</w:t>
      </w:r>
      <w:proofErr w:type="gramEnd"/>
    </w:p>
    <w:p w14:paraId="0DB401C4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Enter configuration commands, one per line. End with CNTL/Z.</w:t>
      </w:r>
    </w:p>
    <w:p w14:paraId="4DB46257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Router(config)#interface FastEthernet0/0</w:t>
      </w:r>
    </w:p>
    <w:p w14:paraId="1C2D8EE8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Router(config-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if)#</w:t>
      </w:r>
      <w:proofErr w:type="gramEnd"/>
    </w:p>
    <w:p w14:paraId="1AD011F5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Router(config-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if)#</w:t>
      </w:r>
      <w:proofErr w:type="gramEnd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exit</w:t>
      </w:r>
    </w:p>
    <w:p w14:paraId="75358B3D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lastRenderedPageBreak/>
        <w:t>Router(config-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if)#</w:t>
      </w:r>
      <w:proofErr w:type="gramEnd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ip address 192.168.20.1 255.255.255.0</w:t>
      </w:r>
    </w:p>
    <w:p w14:paraId="222BA5D6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Router(config-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if)#</w:t>
      </w:r>
      <w:proofErr w:type="gramEnd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ip address 192.168.20.1 255.255.255.0</w:t>
      </w:r>
    </w:p>
    <w:p w14:paraId="7F85D430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Router(config-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if)#</w:t>
      </w:r>
      <w:proofErr w:type="gramEnd"/>
    </w:p>
    <w:p w14:paraId="4C2A2049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Router(config-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if)#</w:t>
      </w:r>
      <w:proofErr w:type="gramEnd"/>
    </w:p>
    <w:p w14:paraId="07256B1D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Router(config-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if)#</w:t>
      </w:r>
      <w:proofErr w:type="gramEnd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exit</w:t>
      </w:r>
    </w:p>
    <w:p w14:paraId="418ADBCD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Router(config)#interface FastEthernet0/0</w:t>
      </w:r>
    </w:p>
    <w:p w14:paraId="071F1E05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Router(config-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if)#</w:t>
      </w:r>
      <w:proofErr w:type="gramEnd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no shutdown</w:t>
      </w:r>
    </w:p>
    <w:p w14:paraId="4FCF516D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Router(config-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if)#</w:t>
      </w:r>
      <w:proofErr w:type="gramEnd"/>
    </w:p>
    <w:p w14:paraId="3B62CB31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Router(config)#interface FastEthernet0/0</w:t>
      </w:r>
    </w:p>
    <w:p w14:paraId="5819DB49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Router(config-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if)#</w:t>
      </w:r>
      <w:proofErr w:type="gramEnd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ip address 192.168.2.2 255.255.255.0</w:t>
      </w:r>
    </w:p>
    <w:p w14:paraId="72FE5A1B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Router(config-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if)#</w:t>
      </w:r>
      <w:proofErr w:type="gramEnd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ip address 192.168.2.2 255.255.255.0</w:t>
      </w:r>
    </w:p>
    <w:p w14:paraId="22D3AECD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Router(config-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if)#</w:t>
      </w:r>
      <w:proofErr w:type="gramEnd"/>
    </w:p>
    <w:p w14:paraId="2DE5C504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Router(config-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if)#</w:t>
      </w:r>
      <w:proofErr w:type="gramEnd"/>
    </w:p>
    <w:p w14:paraId="62C3FC6C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Router(config-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if)#</w:t>
      </w:r>
      <w:proofErr w:type="gramEnd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exit</w:t>
      </w:r>
    </w:p>
    <w:p w14:paraId="13B7B080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Router(config)#router rip</w:t>
      </w:r>
    </w:p>
    <w:p w14:paraId="08FADC3F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Router(config-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router)#</w:t>
      </w:r>
      <w:proofErr w:type="gramEnd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network 192.168.1.0</w:t>
      </w:r>
    </w:p>
    <w:p w14:paraId="1AE003C7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Router(config-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router)#</w:t>
      </w:r>
      <w:proofErr w:type="gramEnd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network 192.168.2.0</w:t>
      </w:r>
    </w:p>
    <w:p w14:paraId="1EFDA730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Router(config-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router)#</w:t>
      </w:r>
      <w:proofErr w:type="gramEnd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network 192.168.10.0</w:t>
      </w:r>
    </w:p>
    <w:p w14:paraId="04039144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Router(config-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router)#</w:t>
      </w:r>
      <w:proofErr w:type="gramEnd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network 192.168.20.0</w:t>
      </w:r>
    </w:p>
    <w:p w14:paraId="03E97ED3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Router(config-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router)#</w:t>
      </w:r>
      <w:proofErr w:type="gramEnd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end</w:t>
      </w:r>
    </w:p>
    <w:p w14:paraId="2FB31761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proofErr w:type="spell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Router#configure</w:t>
      </w:r>
      <w:proofErr w:type="spellEnd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 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terminal</w:t>
      </w:r>
      <w:proofErr w:type="gramEnd"/>
    </w:p>
    <w:p w14:paraId="0494BCF5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Enter configuration commands, one per line. End with CNTL/Z.</w:t>
      </w:r>
    </w:p>
    <w:p w14:paraId="5921B8E0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Router(config)#interface FastEthernet0/0</w:t>
      </w:r>
    </w:p>
    <w:p w14:paraId="7DBE5A37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Router(config-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if)#</w:t>
      </w:r>
      <w:proofErr w:type="gramEnd"/>
    </w:p>
    <w:p w14:paraId="7F50EA90" w14:textId="60C9AE65" w:rsidR="00F7187C" w:rsidRPr="00F7187C" w:rsidRDefault="00F7187C" w:rsidP="00842F07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%SYS-5-CONFIG_I: Configured from console by console</w:t>
      </w:r>
    </w:p>
    <w:p w14:paraId="5E4391CB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Router(config-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if)#</w:t>
      </w:r>
      <w:proofErr w:type="gramEnd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exit</w:t>
      </w:r>
    </w:p>
    <w:p w14:paraId="6DDBA955" w14:textId="70FB9027" w:rsidR="00F7187C" w:rsidRPr="00F7187C" w:rsidRDefault="00F7187C" w:rsidP="00842F07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Router con0 is now 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available</w:t>
      </w:r>
      <w:proofErr w:type="gramEnd"/>
    </w:p>
    <w:p w14:paraId="73D7D037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Router&gt;</w:t>
      </w:r>
      <w:proofErr w:type="spell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en</w:t>
      </w:r>
      <w:proofErr w:type="spellEnd"/>
    </w:p>
    <w:p w14:paraId="395BC052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proofErr w:type="spell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Router#conf</w:t>
      </w:r>
      <w:proofErr w:type="spellEnd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 t</w:t>
      </w:r>
    </w:p>
    <w:p w14:paraId="0FEDEAAD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Enter configuration commands, one per line. End with CNTL/Z.</w:t>
      </w:r>
    </w:p>
    <w:p w14:paraId="35509D01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Router(config)#exit</w:t>
      </w:r>
    </w:p>
    <w:p w14:paraId="70A40501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Router#</w:t>
      </w:r>
    </w:p>
    <w:p w14:paraId="2F52F4A4" w14:textId="10BF157E" w:rsidR="00F7187C" w:rsidRPr="00F7187C" w:rsidRDefault="00F7187C" w:rsidP="00842F07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Router con0 is now </w:t>
      </w:r>
      <w:proofErr w:type="gram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available</w:t>
      </w:r>
      <w:proofErr w:type="gramEnd"/>
    </w:p>
    <w:p w14:paraId="3CAD1C96" w14:textId="3CE3F873" w:rsidR="00F7187C" w:rsidRPr="00F7187C" w:rsidRDefault="00F7187C" w:rsidP="00842F07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Press RETURN to get started.</w:t>
      </w:r>
    </w:p>
    <w:p w14:paraId="582E83A0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Router&gt;</w:t>
      </w:r>
      <w:proofErr w:type="spell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en</w:t>
      </w:r>
      <w:proofErr w:type="spellEnd"/>
    </w:p>
    <w:p w14:paraId="0B7C88DD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proofErr w:type="spell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Router#conf</w:t>
      </w:r>
      <w:proofErr w:type="spellEnd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 t</w:t>
      </w:r>
    </w:p>
    <w:p w14:paraId="439B43CD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Enter configuration commands, one per line. End with CNTL/Z.</w:t>
      </w:r>
    </w:p>
    <w:p w14:paraId="3684EE2F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Router(config)#exit </w:t>
      </w:r>
    </w:p>
    <w:p w14:paraId="24B24B55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Router#</w:t>
      </w:r>
    </w:p>
    <w:p w14:paraId="205CA758" w14:textId="51838075" w:rsidR="00F7187C" w:rsidRPr="00F7187C" w:rsidRDefault="00F7187C" w:rsidP="00842F07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%SYS-5-CONFIG_I: Configured from console by console</w:t>
      </w:r>
    </w:p>
    <w:p w14:paraId="1D8CA7FF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proofErr w:type="spellStart"/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Router#wr</w:t>
      </w:r>
      <w:proofErr w:type="spellEnd"/>
    </w:p>
    <w:p w14:paraId="3815B0FD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Building configuration...</w:t>
      </w:r>
    </w:p>
    <w:p w14:paraId="33339B19" w14:textId="77777777" w:rsidR="00F7187C" w:rsidRPr="00F7187C" w:rsidRDefault="00F7187C" w:rsidP="00F7187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[OK]</w:t>
      </w:r>
    </w:p>
    <w:p w14:paraId="7416E6EA" w14:textId="77777777" w:rsidR="00842F07" w:rsidRDefault="00F7187C" w:rsidP="00842F07">
      <w:pPr>
        <w:tabs>
          <w:tab w:val="left" w:pos="4320"/>
        </w:tabs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7187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Router#</w:t>
      </w:r>
    </w:p>
    <w:p w14:paraId="3A1084D6" w14:textId="77777777" w:rsidR="0041008D" w:rsidRDefault="0041008D" w:rsidP="00B26CF3">
      <w:pPr>
        <w:tabs>
          <w:tab w:val="left" w:pos="4320"/>
        </w:tabs>
        <w:bidi/>
        <w:rPr>
          <w:rFonts w:asciiTheme="majorBidi" w:hAnsiTheme="majorBidi" w:cstheme="majorBidi" w:hint="cs"/>
          <w:b/>
          <w:bCs/>
          <w:sz w:val="24"/>
          <w:szCs w:val="24"/>
          <w:rtl/>
        </w:rPr>
      </w:pPr>
    </w:p>
    <w:p w14:paraId="686B0BFE" w14:textId="405735CD" w:rsidR="00F7187C" w:rsidRPr="00540FE4" w:rsidRDefault="007F7019" w:rsidP="00540FE4">
      <w:pPr>
        <w:tabs>
          <w:tab w:val="left" w:pos="4320"/>
        </w:tabs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842F07">
        <w:rPr>
          <w:rFonts w:ascii="Times New Roman" w:hAnsi="Times New Roman" w:cs="Times New Roman"/>
          <w:b/>
          <w:bCs/>
          <w:color w:val="FF0000"/>
          <w:sz w:val="32"/>
          <w:szCs w:val="32"/>
        </w:rPr>
        <w:lastRenderedPageBreak/>
        <w:t>Configuration for R</w:t>
      </w:r>
      <w:proofErr w:type="gramStart"/>
      <w:r w:rsidRPr="00842F07">
        <w:rPr>
          <w:rFonts w:ascii="Times New Roman" w:hAnsi="Times New Roman" w:cs="Times New Roman"/>
          <w:b/>
          <w:bCs/>
          <w:color w:val="FF0000"/>
          <w:sz w:val="32"/>
          <w:szCs w:val="32"/>
        </w:rPr>
        <w:t>0 :</w:t>
      </w:r>
      <w:proofErr w:type="gramEnd"/>
    </w:p>
    <w:p w14:paraId="6DB7F912" w14:textId="77777777" w:rsidR="00F7187C" w:rsidRPr="00842F07" w:rsidRDefault="00F7187C" w:rsidP="00F7187C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r w:rsidRPr="00842F07">
        <w:rPr>
          <w:rFonts w:ascii="Times New Roman" w:hAnsi="Times New Roman" w:cs="Times New Roman"/>
          <w:sz w:val="24"/>
          <w:szCs w:val="24"/>
        </w:rPr>
        <w:t>Router&gt;</w:t>
      </w:r>
      <w:proofErr w:type="gramStart"/>
      <w:r w:rsidRPr="00842F07">
        <w:rPr>
          <w:rFonts w:ascii="Times New Roman" w:hAnsi="Times New Roman" w:cs="Times New Roman"/>
          <w:sz w:val="24"/>
          <w:szCs w:val="24"/>
        </w:rPr>
        <w:t>enable</w:t>
      </w:r>
      <w:proofErr w:type="gramEnd"/>
    </w:p>
    <w:p w14:paraId="45DB13A9" w14:textId="77777777" w:rsidR="00F7187C" w:rsidRPr="00842F07" w:rsidRDefault="00F7187C" w:rsidP="00F7187C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r w:rsidRPr="00842F07">
        <w:rPr>
          <w:rFonts w:ascii="Times New Roman" w:hAnsi="Times New Roman" w:cs="Times New Roman"/>
          <w:sz w:val="24"/>
          <w:szCs w:val="24"/>
        </w:rPr>
        <w:t>Router#</w:t>
      </w:r>
    </w:p>
    <w:p w14:paraId="008E186F" w14:textId="77777777" w:rsidR="00F7187C" w:rsidRPr="00842F07" w:rsidRDefault="00F7187C" w:rsidP="00F7187C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842F07">
        <w:rPr>
          <w:rFonts w:ascii="Times New Roman" w:hAnsi="Times New Roman" w:cs="Times New Roman"/>
          <w:sz w:val="24"/>
          <w:szCs w:val="24"/>
        </w:rPr>
        <w:t>Router#configure</w:t>
      </w:r>
      <w:proofErr w:type="spellEnd"/>
      <w:r w:rsidRPr="00842F0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42F07">
        <w:rPr>
          <w:rFonts w:ascii="Times New Roman" w:hAnsi="Times New Roman" w:cs="Times New Roman"/>
          <w:sz w:val="24"/>
          <w:szCs w:val="24"/>
        </w:rPr>
        <w:t>terminal</w:t>
      </w:r>
      <w:proofErr w:type="gramEnd"/>
    </w:p>
    <w:p w14:paraId="664C0C39" w14:textId="77777777" w:rsidR="00F7187C" w:rsidRPr="00842F07" w:rsidRDefault="00F7187C" w:rsidP="00F7187C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r w:rsidRPr="00842F07">
        <w:rPr>
          <w:rFonts w:ascii="Times New Roman" w:hAnsi="Times New Roman" w:cs="Times New Roman"/>
          <w:sz w:val="24"/>
          <w:szCs w:val="24"/>
        </w:rPr>
        <w:t>Enter configuration commands, one per line.  End with CNTL/Z.</w:t>
      </w:r>
    </w:p>
    <w:p w14:paraId="35A23EE5" w14:textId="35347D5A" w:rsidR="00F7187C" w:rsidRPr="00842F07" w:rsidRDefault="00F7187C" w:rsidP="00842F07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r w:rsidRPr="00842F07">
        <w:rPr>
          <w:rFonts w:ascii="Times New Roman" w:hAnsi="Times New Roman" w:cs="Times New Roman"/>
          <w:sz w:val="24"/>
          <w:szCs w:val="24"/>
        </w:rPr>
        <w:t xml:space="preserve">Router con0 is now </w:t>
      </w:r>
      <w:proofErr w:type="gramStart"/>
      <w:r w:rsidRPr="00842F07">
        <w:rPr>
          <w:rFonts w:ascii="Times New Roman" w:hAnsi="Times New Roman" w:cs="Times New Roman"/>
          <w:sz w:val="24"/>
          <w:szCs w:val="24"/>
        </w:rPr>
        <w:t>available</w:t>
      </w:r>
      <w:proofErr w:type="gramEnd"/>
    </w:p>
    <w:p w14:paraId="3E513757" w14:textId="77777777" w:rsidR="00F7187C" w:rsidRPr="00842F07" w:rsidRDefault="00F7187C" w:rsidP="00F7187C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842F07">
        <w:rPr>
          <w:rFonts w:ascii="Times New Roman" w:hAnsi="Times New Roman" w:cs="Times New Roman"/>
          <w:sz w:val="24"/>
          <w:szCs w:val="24"/>
        </w:rPr>
        <w:t>Router#configure</w:t>
      </w:r>
      <w:proofErr w:type="spellEnd"/>
      <w:r w:rsidRPr="00842F0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42F07">
        <w:rPr>
          <w:rFonts w:ascii="Times New Roman" w:hAnsi="Times New Roman" w:cs="Times New Roman"/>
          <w:sz w:val="24"/>
          <w:szCs w:val="24"/>
        </w:rPr>
        <w:t>terminal</w:t>
      </w:r>
      <w:proofErr w:type="gramEnd"/>
    </w:p>
    <w:p w14:paraId="4CC4E45D" w14:textId="77777777" w:rsidR="00F7187C" w:rsidRPr="00842F07" w:rsidRDefault="00F7187C" w:rsidP="00F7187C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r w:rsidRPr="00842F07">
        <w:rPr>
          <w:rFonts w:ascii="Times New Roman" w:hAnsi="Times New Roman" w:cs="Times New Roman"/>
          <w:sz w:val="24"/>
          <w:szCs w:val="24"/>
        </w:rPr>
        <w:t>Enter configuration commands, one per line.  End with CNTL/Z.</w:t>
      </w:r>
    </w:p>
    <w:p w14:paraId="3879A2DF" w14:textId="77777777" w:rsidR="00F7187C" w:rsidRPr="00842F07" w:rsidRDefault="00F7187C" w:rsidP="00F7187C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r w:rsidRPr="00842F07">
        <w:rPr>
          <w:rFonts w:ascii="Times New Roman" w:hAnsi="Times New Roman" w:cs="Times New Roman"/>
          <w:sz w:val="24"/>
          <w:szCs w:val="24"/>
        </w:rPr>
        <w:t>Router(config)#interface FastEthernet0/0</w:t>
      </w:r>
    </w:p>
    <w:p w14:paraId="2D6A0BBF" w14:textId="77777777" w:rsidR="00F7187C" w:rsidRPr="00842F07" w:rsidRDefault="00F7187C" w:rsidP="00F7187C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r w:rsidRPr="00842F07">
        <w:rPr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842F07">
        <w:rPr>
          <w:rFonts w:ascii="Times New Roman" w:hAnsi="Times New Roman" w:cs="Times New Roman"/>
          <w:sz w:val="24"/>
          <w:szCs w:val="24"/>
        </w:rPr>
        <w:t>if)#</w:t>
      </w:r>
      <w:proofErr w:type="gramEnd"/>
    </w:p>
    <w:p w14:paraId="585163D8" w14:textId="77777777" w:rsidR="00F7187C" w:rsidRPr="00842F07" w:rsidRDefault="00F7187C" w:rsidP="00F7187C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r w:rsidRPr="00842F07">
        <w:rPr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842F07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842F07">
        <w:rPr>
          <w:rFonts w:ascii="Times New Roman" w:hAnsi="Times New Roman" w:cs="Times New Roman"/>
          <w:sz w:val="24"/>
          <w:szCs w:val="24"/>
        </w:rPr>
        <w:t>exit</w:t>
      </w:r>
    </w:p>
    <w:p w14:paraId="45703DEB" w14:textId="77777777" w:rsidR="00F7187C" w:rsidRPr="00842F07" w:rsidRDefault="00F7187C" w:rsidP="00F7187C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r w:rsidRPr="00842F07">
        <w:rPr>
          <w:rFonts w:ascii="Times New Roman" w:hAnsi="Times New Roman" w:cs="Times New Roman"/>
          <w:sz w:val="24"/>
          <w:szCs w:val="24"/>
        </w:rPr>
        <w:t>Router(config)#interface FastEthernet0/1</w:t>
      </w:r>
    </w:p>
    <w:p w14:paraId="7E044226" w14:textId="77777777" w:rsidR="00F7187C" w:rsidRPr="00842F07" w:rsidRDefault="00F7187C" w:rsidP="00F7187C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r w:rsidRPr="00842F07">
        <w:rPr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842F07">
        <w:rPr>
          <w:rFonts w:ascii="Times New Roman" w:hAnsi="Times New Roman" w:cs="Times New Roman"/>
          <w:sz w:val="24"/>
          <w:szCs w:val="24"/>
        </w:rPr>
        <w:t>if)#</w:t>
      </w:r>
      <w:proofErr w:type="gramEnd"/>
    </w:p>
    <w:p w14:paraId="046AAD96" w14:textId="77777777" w:rsidR="00F7187C" w:rsidRPr="00842F07" w:rsidRDefault="00F7187C" w:rsidP="00F7187C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r w:rsidRPr="00842F07">
        <w:rPr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842F07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842F07">
        <w:rPr>
          <w:rFonts w:ascii="Times New Roman" w:hAnsi="Times New Roman" w:cs="Times New Roman"/>
          <w:sz w:val="24"/>
          <w:szCs w:val="24"/>
        </w:rPr>
        <w:t>exit</w:t>
      </w:r>
    </w:p>
    <w:p w14:paraId="1F212B5C" w14:textId="77777777" w:rsidR="00F7187C" w:rsidRPr="00842F07" w:rsidRDefault="00F7187C" w:rsidP="00F7187C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r w:rsidRPr="00842F07">
        <w:rPr>
          <w:rFonts w:ascii="Times New Roman" w:hAnsi="Times New Roman" w:cs="Times New Roman"/>
          <w:sz w:val="24"/>
          <w:szCs w:val="24"/>
        </w:rPr>
        <w:t>Router(config)#interface FastEthernet0/1</w:t>
      </w:r>
    </w:p>
    <w:p w14:paraId="56893586" w14:textId="77777777" w:rsidR="00F7187C" w:rsidRPr="00842F07" w:rsidRDefault="00F7187C" w:rsidP="00F7187C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r w:rsidRPr="00842F07">
        <w:rPr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842F07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842F07">
        <w:rPr>
          <w:rFonts w:ascii="Times New Roman" w:hAnsi="Times New Roman" w:cs="Times New Roman"/>
          <w:sz w:val="24"/>
          <w:szCs w:val="24"/>
        </w:rPr>
        <w:t>ip address 192.168.1.2 255.255.255.0</w:t>
      </w:r>
    </w:p>
    <w:p w14:paraId="68D72BFF" w14:textId="77777777" w:rsidR="00F7187C" w:rsidRPr="00842F07" w:rsidRDefault="00F7187C" w:rsidP="00F7187C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r w:rsidRPr="00842F07">
        <w:rPr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842F07">
        <w:rPr>
          <w:rFonts w:ascii="Times New Roman" w:hAnsi="Times New Roman" w:cs="Times New Roman"/>
          <w:sz w:val="24"/>
          <w:szCs w:val="24"/>
        </w:rPr>
        <w:t>if)#</w:t>
      </w:r>
      <w:proofErr w:type="gramEnd"/>
    </w:p>
    <w:p w14:paraId="58180291" w14:textId="77777777" w:rsidR="00F7187C" w:rsidRPr="00842F07" w:rsidRDefault="00F7187C" w:rsidP="00F7187C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r w:rsidRPr="00842F07">
        <w:rPr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842F07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842F07">
        <w:rPr>
          <w:rFonts w:ascii="Times New Roman" w:hAnsi="Times New Roman" w:cs="Times New Roman"/>
          <w:sz w:val="24"/>
          <w:szCs w:val="24"/>
        </w:rPr>
        <w:t>ip address 192.168.2.1 255.255.255.0</w:t>
      </w:r>
    </w:p>
    <w:p w14:paraId="2C276957" w14:textId="77777777" w:rsidR="00F7187C" w:rsidRPr="00842F07" w:rsidRDefault="00F7187C" w:rsidP="00F7187C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r w:rsidRPr="00842F07">
        <w:rPr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842F07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842F07">
        <w:rPr>
          <w:rFonts w:ascii="Times New Roman" w:hAnsi="Times New Roman" w:cs="Times New Roman"/>
          <w:sz w:val="24"/>
          <w:szCs w:val="24"/>
        </w:rPr>
        <w:t>ip address 192.168.2.1 255.255.255.0</w:t>
      </w:r>
    </w:p>
    <w:p w14:paraId="7F010153" w14:textId="77777777" w:rsidR="00F7187C" w:rsidRPr="00842F07" w:rsidRDefault="00F7187C" w:rsidP="00F7187C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r w:rsidRPr="00842F07">
        <w:rPr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842F07">
        <w:rPr>
          <w:rFonts w:ascii="Times New Roman" w:hAnsi="Times New Roman" w:cs="Times New Roman"/>
          <w:sz w:val="24"/>
          <w:szCs w:val="24"/>
        </w:rPr>
        <w:t>if)#</w:t>
      </w:r>
      <w:proofErr w:type="gramEnd"/>
    </w:p>
    <w:p w14:paraId="34729270" w14:textId="77777777" w:rsidR="00F7187C" w:rsidRPr="00842F07" w:rsidRDefault="00F7187C" w:rsidP="00F7187C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r w:rsidRPr="00842F07">
        <w:rPr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842F07">
        <w:rPr>
          <w:rFonts w:ascii="Times New Roman" w:hAnsi="Times New Roman" w:cs="Times New Roman"/>
          <w:sz w:val="24"/>
          <w:szCs w:val="24"/>
        </w:rPr>
        <w:t>if)#</w:t>
      </w:r>
      <w:proofErr w:type="gramEnd"/>
    </w:p>
    <w:p w14:paraId="2A688F9B" w14:textId="77777777" w:rsidR="00F7187C" w:rsidRPr="00842F07" w:rsidRDefault="00F7187C" w:rsidP="00F7187C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r w:rsidRPr="00842F07">
        <w:rPr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842F07">
        <w:rPr>
          <w:rFonts w:ascii="Times New Roman" w:hAnsi="Times New Roman" w:cs="Times New Roman"/>
          <w:sz w:val="24"/>
          <w:szCs w:val="24"/>
        </w:rPr>
        <w:t>if)#</w:t>
      </w:r>
      <w:proofErr w:type="gramEnd"/>
    </w:p>
    <w:p w14:paraId="0859FAA3" w14:textId="77777777" w:rsidR="00F7187C" w:rsidRPr="00842F07" w:rsidRDefault="00F7187C" w:rsidP="00F7187C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r w:rsidRPr="00842F07">
        <w:rPr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842F07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842F07">
        <w:rPr>
          <w:rFonts w:ascii="Times New Roman" w:hAnsi="Times New Roman" w:cs="Times New Roman"/>
          <w:sz w:val="24"/>
          <w:szCs w:val="24"/>
        </w:rPr>
        <w:t>exit</w:t>
      </w:r>
    </w:p>
    <w:p w14:paraId="7EF10412" w14:textId="77777777" w:rsidR="00F7187C" w:rsidRPr="00842F07" w:rsidRDefault="00F7187C" w:rsidP="00F7187C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r w:rsidRPr="00842F07">
        <w:rPr>
          <w:rFonts w:ascii="Times New Roman" w:hAnsi="Times New Roman" w:cs="Times New Roman"/>
          <w:sz w:val="24"/>
          <w:szCs w:val="24"/>
        </w:rPr>
        <w:lastRenderedPageBreak/>
        <w:t>Router(config)#router rip</w:t>
      </w:r>
    </w:p>
    <w:p w14:paraId="7F3623F7" w14:textId="77777777" w:rsidR="00F7187C" w:rsidRPr="00842F07" w:rsidRDefault="00F7187C" w:rsidP="00F7187C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r w:rsidRPr="00842F07">
        <w:rPr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842F07">
        <w:rPr>
          <w:rFonts w:ascii="Times New Roman" w:hAnsi="Times New Roman" w:cs="Times New Roman"/>
          <w:sz w:val="24"/>
          <w:szCs w:val="24"/>
        </w:rPr>
        <w:t>router)#</w:t>
      </w:r>
      <w:proofErr w:type="gramEnd"/>
      <w:r w:rsidRPr="00842F07">
        <w:rPr>
          <w:rFonts w:ascii="Times New Roman" w:hAnsi="Times New Roman" w:cs="Times New Roman"/>
          <w:sz w:val="24"/>
          <w:szCs w:val="24"/>
        </w:rPr>
        <w:t>network 192.168.1.0</w:t>
      </w:r>
    </w:p>
    <w:p w14:paraId="5B0EBD7B" w14:textId="77777777" w:rsidR="00F7187C" w:rsidRPr="00842F07" w:rsidRDefault="00F7187C" w:rsidP="00F7187C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r w:rsidRPr="00842F07">
        <w:rPr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842F07">
        <w:rPr>
          <w:rFonts w:ascii="Times New Roman" w:hAnsi="Times New Roman" w:cs="Times New Roman"/>
          <w:sz w:val="24"/>
          <w:szCs w:val="24"/>
        </w:rPr>
        <w:t>router)#</w:t>
      </w:r>
      <w:proofErr w:type="gramEnd"/>
      <w:r w:rsidRPr="00842F07">
        <w:rPr>
          <w:rFonts w:ascii="Times New Roman" w:hAnsi="Times New Roman" w:cs="Times New Roman"/>
          <w:sz w:val="24"/>
          <w:szCs w:val="24"/>
        </w:rPr>
        <w:t>network 192.168.20.0</w:t>
      </w:r>
    </w:p>
    <w:p w14:paraId="5F87F02C" w14:textId="77777777" w:rsidR="00F7187C" w:rsidRPr="00842F07" w:rsidRDefault="00F7187C" w:rsidP="00F7187C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r w:rsidRPr="00842F07">
        <w:rPr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842F07">
        <w:rPr>
          <w:rFonts w:ascii="Times New Roman" w:hAnsi="Times New Roman" w:cs="Times New Roman"/>
          <w:sz w:val="24"/>
          <w:szCs w:val="24"/>
        </w:rPr>
        <w:t>router)#</w:t>
      </w:r>
      <w:proofErr w:type="gramEnd"/>
      <w:r w:rsidRPr="00842F07">
        <w:rPr>
          <w:rFonts w:ascii="Times New Roman" w:hAnsi="Times New Roman" w:cs="Times New Roman"/>
          <w:sz w:val="24"/>
          <w:szCs w:val="24"/>
        </w:rPr>
        <w:t>network 192.168.2.0</w:t>
      </w:r>
    </w:p>
    <w:p w14:paraId="7D15B5AD" w14:textId="77777777" w:rsidR="00F7187C" w:rsidRPr="00842F07" w:rsidRDefault="00F7187C" w:rsidP="00F7187C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r w:rsidRPr="00842F07">
        <w:rPr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842F07">
        <w:rPr>
          <w:rFonts w:ascii="Times New Roman" w:hAnsi="Times New Roman" w:cs="Times New Roman"/>
          <w:sz w:val="24"/>
          <w:szCs w:val="24"/>
        </w:rPr>
        <w:t>router)#</w:t>
      </w:r>
      <w:proofErr w:type="gramEnd"/>
      <w:r w:rsidRPr="00842F07">
        <w:rPr>
          <w:rFonts w:ascii="Times New Roman" w:hAnsi="Times New Roman" w:cs="Times New Roman"/>
          <w:sz w:val="24"/>
          <w:szCs w:val="24"/>
        </w:rPr>
        <w:t>network 192.168.10.0</w:t>
      </w:r>
    </w:p>
    <w:p w14:paraId="44E7AB0E" w14:textId="77777777" w:rsidR="00F7187C" w:rsidRPr="00842F07" w:rsidRDefault="00F7187C" w:rsidP="00F7187C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r w:rsidRPr="00842F07">
        <w:rPr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842F07">
        <w:rPr>
          <w:rFonts w:ascii="Times New Roman" w:hAnsi="Times New Roman" w:cs="Times New Roman"/>
          <w:sz w:val="24"/>
          <w:szCs w:val="24"/>
        </w:rPr>
        <w:t>router)#</w:t>
      </w:r>
      <w:proofErr w:type="gramEnd"/>
    </w:p>
    <w:p w14:paraId="0699FFA5" w14:textId="77777777" w:rsidR="00F7187C" w:rsidRPr="00842F07" w:rsidRDefault="00F7187C" w:rsidP="00F7187C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r w:rsidRPr="00842F07">
        <w:rPr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842F07">
        <w:rPr>
          <w:rFonts w:ascii="Times New Roman" w:hAnsi="Times New Roman" w:cs="Times New Roman"/>
          <w:sz w:val="24"/>
          <w:szCs w:val="24"/>
        </w:rPr>
        <w:t>router)#</w:t>
      </w:r>
      <w:proofErr w:type="gramEnd"/>
    </w:p>
    <w:p w14:paraId="5CF12253" w14:textId="77777777" w:rsidR="00F7187C" w:rsidRPr="00842F07" w:rsidRDefault="00F7187C" w:rsidP="00F7187C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r w:rsidRPr="00842F07">
        <w:rPr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842F07">
        <w:rPr>
          <w:rFonts w:ascii="Times New Roman" w:hAnsi="Times New Roman" w:cs="Times New Roman"/>
          <w:sz w:val="24"/>
          <w:szCs w:val="24"/>
        </w:rPr>
        <w:t>router)#</w:t>
      </w:r>
      <w:proofErr w:type="gramEnd"/>
      <w:r w:rsidRPr="00842F07">
        <w:rPr>
          <w:rFonts w:ascii="Times New Roman" w:hAnsi="Times New Roman" w:cs="Times New Roman"/>
          <w:sz w:val="24"/>
          <w:szCs w:val="24"/>
        </w:rPr>
        <w:t>end</w:t>
      </w:r>
    </w:p>
    <w:p w14:paraId="29BEABA3" w14:textId="77777777" w:rsidR="00F7187C" w:rsidRPr="00842F07" w:rsidRDefault="00F7187C" w:rsidP="00F7187C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842F07">
        <w:rPr>
          <w:rFonts w:ascii="Times New Roman" w:hAnsi="Times New Roman" w:cs="Times New Roman"/>
          <w:sz w:val="24"/>
          <w:szCs w:val="24"/>
        </w:rPr>
        <w:t>Router#configure</w:t>
      </w:r>
      <w:proofErr w:type="spellEnd"/>
      <w:r w:rsidRPr="00842F0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42F07">
        <w:rPr>
          <w:rFonts w:ascii="Times New Roman" w:hAnsi="Times New Roman" w:cs="Times New Roman"/>
          <w:sz w:val="24"/>
          <w:szCs w:val="24"/>
        </w:rPr>
        <w:t>terminal</w:t>
      </w:r>
      <w:proofErr w:type="gramEnd"/>
    </w:p>
    <w:p w14:paraId="12CB4BC2" w14:textId="77777777" w:rsidR="00F7187C" w:rsidRPr="00842F07" w:rsidRDefault="00F7187C" w:rsidP="00F7187C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r w:rsidRPr="00842F07">
        <w:rPr>
          <w:rFonts w:ascii="Times New Roman" w:hAnsi="Times New Roman" w:cs="Times New Roman"/>
          <w:sz w:val="24"/>
          <w:szCs w:val="24"/>
        </w:rPr>
        <w:t>Enter configuration commands, one per line.  End with CNTL/Z.</w:t>
      </w:r>
    </w:p>
    <w:p w14:paraId="50AAF7AF" w14:textId="47190ACE" w:rsidR="00F7187C" w:rsidRPr="00842F07" w:rsidRDefault="00F7187C" w:rsidP="00842F07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r w:rsidRPr="00842F07">
        <w:rPr>
          <w:rFonts w:ascii="Times New Roman" w:hAnsi="Times New Roman" w:cs="Times New Roman"/>
          <w:sz w:val="24"/>
          <w:szCs w:val="24"/>
        </w:rPr>
        <w:t>%SYS-5-CONFIG_I: Configured from console by console</w:t>
      </w:r>
    </w:p>
    <w:p w14:paraId="49ECDBAD" w14:textId="77777777" w:rsidR="00F7187C" w:rsidRPr="00842F07" w:rsidRDefault="00F7187C" w:rsidP="00F7187C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r w:rsidRPr="00842F07">
        <w:rPr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842F07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842F07">
        <w:rPr>
          <w:rFonts w:ascii="Times New Roman" w:hAnsi="Times New Roman" w:cs="Times New Roman"/>
          <w:sz w:val="24"/>
          <w:szCs w:val="24"/>
        </w:rPr>
        <w:t>exit</w:t>
      </w:r>
    </w:p>
    <w:p w14:paraId="29BC6F85" w14:textId="3B07A02B" w:rsidR="00F7187C" w:rsidRPr="00842F07" w:rsidRDefault="00F7187C" w:rsidP="00842F07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r w:rsidRPr="00842F07">
        <w:rPr>
          <w:rFonts w:ascii="Times New Roman" w:hAnsi="Times New Roman" w:cs="Times New Roman"/>
          <w:sz w:val="24"/>
          <w:szCs w:val="24"/>
        </w:rPr>
        <w:t xml:space="preserve">Router con0 is now </w:t>
      </w:r>
      <w:proofErr w:type="gramStart"/>
      <w:r w:rsidRPr="00842F07">
        <w:rPr>
          <w:rFonts w:ascii="Times New Roman" w:hAnsi="Times New Roman" w:cs="Times New Roman"/>
          <w:sz w:val="24"/>
          <w:szCs w:val="24"/>
        </w:rPr>
        <w:t>available</w:t>
      </w:r>
      <w:proofErr w:type="gramEnd"/>
    </w:p>
    <w:p w14:paraId="690994F0" w14:textId="3ED771B1" w:rsidR="00F7187C" w:rsidRPr="00842F07" w:rsidRDefault="00F7187C" w:rsidP="00842F07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r w:rsidRPr="00842F07">
        <w:rPr>
          <w:rFonts w:ascii="Times New Roman" w:hAnsi="Times New Roman" w:cs="Times New Roman"/>
          <w:sz w:val="24"/>
          <w:szCs w:val="24"/>
        </w:rPr>
        <w:t xml:space="preserve">Router con0 is now </w:t>
      </w:r>
      <w:proofErr w:type="gramStart"/>
      <w:r w:rsidRPr="00842F07">
        <w:rPr>
          <w:rFonts w:ascii="Times New Roman" w:hAnsi="Times New Roman" w:cs="Times New Roman"/>
          <w:sz w:val="24"/>
          <w:szCs w:val="24"/>
        </w:rPr>
        <w:t>available</w:t>
      </w:r>
      <w:proofErr w:type="gramEnd"/>
    </w:p>
    <w:p w14:paraId="5BC9449F" w14:textId="77777777" w:rsidR="00F7187C" w:rsidRPr="00842F07" w:rsidRDefault="00F7187C" w:rsidP="00F7187C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r w:rsidRPr="00842F07">
        <w:rPr>
          <w:rFonts w:ascii="Times New Roman" w:hAnsi="Times New Roman" w:cs="Times New Roman"/>
          <w:sz w:val="24"/>
          <w:szCs w:val="24"/>
        </w:rPr>
        <w:t>Enter configuration commands, one per line.  End with CNTL/Z.</w:t>
      </w:r>
    </w:p>
    <w:p w14:paraId="535A7289" w14:textId="77777777" w:rsidR="00F7187C" w:rsidRPr="00842F07" w:rsidRDefault="00F7187C" w:rsidP="00F7187C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r w:rsidRPr="00842F07">
        <w:rPr>
          <w:rFonts w:ascii="Times New Roman" w:hAnsi="Times New Roman" w:cs="Times New Roman"/>
          <w:sz w:val="24"/>
          <w:szCs w:val="24"/>
        </w:rPr>
        <w:t>Router(config)#exit</w:t>
      </w:r>
    </w:p>
    <w:p w14:paraId="4FE8C564" w14:textId="77777777" w:rsidR="00F7187C" w:rsidRPr="00842F07" w:rsidRDefault="00F7187C" w:rsidP="00F7187C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r w:rsidRPr="00842F07">
        <w:rPr>
          <w:rFonts w:ascii="Times New Roman" w:hAnsi="Times New Roman" w:cs="Times New Roman"/>
          <w:sz w:val="24"/>
          <w:szCs w:val="24"/>
        </w:rPr>
        <w:t>Router#</w:t>
      </w:r>
    </w:p>
    <w:p w14:paraId="267E416F" w14:textId="6CB7D961" w:rsidR="00F7187C" w:rsidRPr="00842F07" w:rsidRDefault="00F7187C" w:rsidP="00540FE4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r w:rsidRPr="00842F07">
        <w:rPr>
          <w:rFonts w:ascii="Times New Roman" w:hAnsi="Times New Roman" w:cs="Times New Roman"/>
          <w:sz w:val="24"/>
          <w:szCs w:val="24"/>
        </w:rPr>
        <w:t>%SYS-5-CONFIG_I: Configured from console by console</w:t>
      </w:r>
    </w:p>
    <w:p w14:paraId="54A114D1" w14:textId="77777777" w:rsidR="00F7187C" w:rsidRPr="00842F07" w:rsidRDefault="00F7187C" w:rsidP="00F7187C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842F07">
        <w:rPr>
          <w:rFonts w:ascii="Times New Roman" w:hAnsi="Times New Roman" w:cs="Times New Roman"/>
          <w:sz w:val="24"/>
          <w:szCs w:val="24"/>
        </w:rPr>
        <w:t>Router#wr</w:t>
      </w:r>
      <w:proofErr w:type="spellEnd"/>
    </w:p>
    <w:p w14:paraId="42A8796E" w14:textId="77777777" w:rsidR="00F7187C" w:rsidRPr="00842F07" w:rsidRDefault="00F7187C" w:rsidP="00F7187C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r w:rsidRPr="00842F07">
        <w:rPr>
          <w:rFonts w:ascii="Times New Roman" w:hAnsi="Times New Roman" w:cs="Times New Roman"/>
          <w:sz w:val="24"/>
          <w:szCs w:val="24"/>
        </w:rPr>
        <w:t>Building configuration...</w:t>
      </w:r>
    </w:p>
    <w:p w14:paraId="54475331" w14:textId="77777777" w:rsidR="00F7187C" w:rsidRPr="00842F07" w:rsidRDefault="00F7187C" w:rsidP="00F7187C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r w:rsidRPr="00842F07">
        <w:rPr>
          <w:rFonts w:ascii="Times New Roman" w:hAnsi="Times New Roman" w:cs="Times New Roman"/>
          <w:sz w:val="24"/>
          <w:szCs w:val="24"/>
        </w:rPr>
        <w:t>[OK]</w:t>
      </w:r>
    </w:p>
    <w:p w14:paraId="312898F9" w14:textId="4F4F5DA9" w:rsidR="00F7187C" w:rsidRPr="00842F07" w:rsidRDefault="00F7187C" w:rsidP="00F7187C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  <w:r w:rsidRPr="00842F07">
        <w:rPr>
          <w:rFonts w:ascii="Times New Roman" w:hAnsi="Times New Roman" w:cs="Times New Roman"/>
          <w:sz w:val="24"/>
          <w:szCs w:val="24"/>
        </w:rPr>
        <w:t>Router#</w:t>
      </w:r>
    </w:p>
    <w:p w14:paraId="7E5AC8F8" w14:textId="77777777" w:rsidR="007F7019" w:rsidRPr="00842F07" w:rsidRDefault="007F7019" w:rsidP="007F7019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</w:p>
    <w:p w14:paraId="6C99DEAA" w14:textId="77777777" w:rsidR="00F7187C" w:rsidRPr="00842F07" w:rsidRDefault="00F7187C" w:rsidP="007F7019">
      <w:pPr>
        <w:tabs>
          <w:tab w:val="left" w:pos="4320"/>
        </w:tabs>
        <w:rPr>
          <w:rFonts w:ascii="Times New Roman" w:hAnsi="Times New Roman" w:cs="Times New Roman"/>
          <w:sz w:val="24"/>
          <w:szCs w:val="24"/>
        </w:rPr>
      </w:pPr>
    </w:p>
    <w:p w14:paraId="76BE60A8" w14:textId="77777777" w:rsidR="00F7187C" w:rsidRDefault="00F7187C" w:rsidP="007F7019">
      <w:pPr>
        <w:tabs>
          <w:tab w:val="left" w:pos="4320"/>
        </w:tabs>
        <w:rPr>
          <w:rFonts w:asciiTheme="majorBidi" w:hAnsiTheme="majorBidi" w:cstheme="majorBidi"/>
          <w:b/>
          <w:bCs/>
          <w:sz w:val="24"/>
          <w:szCs w:val="24"/>
        </w:rPr>
      </w:pPr>
    </w:p>
    <w:p w14:paraId="0B1B270D" w14:textId="625BF050" w:rsidR="00F7187C" w:rsidRDefault="00F7187C" w:rsidP="007F7019">
      <w:pPr>
        <w:tabs>
          <w:tab w:val="left" w:pos="4320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7C1F1463" wp14:editId="563A3A9C">
            <wp:extent cx="6774815" cy="4051300"/>
            <wp:effectExtent l="0" t="0" r="0" b="0"/>
            <wp:docPr id="19150812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81234" name="Picture 191508123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74815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ADB80" w14:textId="77777777" w:rsidR="00F7187C" w:rsidRDefault="00F7187C" w:rsidP="007F7019">
      <w:pPr>
        <w:tabs>
          <w:tab w:val="left" w:pos="4320"/>
        </w:tabs>
        <w:rPr>
          <w:rFonts w:asciiTheme="majorBidi" w:hAnsiTheme="majorBidi" w:cstheme="majorBidi"/>
          <w:b/>
          <w:bCs/>
          <w:sz w:val="24"/>
          <w:szCs w:val="24"/>
        </w:rPr>
      </w:pPr>
    </w:p>
    <w:p w14:paraId="33CAD98F" w14:textId="77777777" w:rsidR="00F7187C" w:rsidRPr="0042165C" w:rsidRDefault="00F7187C" w:rsidP="00E66AA1">
      <w:pPr>
        <w:tabs>
          <w:tab w:val="left" w:pos="4320"/>
        </w:tabs>
        <w:rPr>
          <w:rFonts w:asciiTheme="majorBidi" w:hAnsiTheme="majorBidi" w:cstheme="majorBidi"/>
          <w:b/>
          <w:bCs/>
          <w:sz w:val="24"/>
          <w:szCs w:val="24"/>
        </w:rPr>
      </w:pPr>
    </w:p>
    <w:sectPr w:rsidR="00F7187C" w:rsidRPr="0042165C" w:rsidSect="00DA7240">
      <w:headerReference w:type="default" r:id="rId17"/>
      <w:pgSz w:w="12240" w:h="15840"/>
      <w:pgMar w:top="1077" w:right="720" w:bottom="1560" w:left="851" w:header="1077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DC93C0" w14:textId="77777777" w:rsidR="003459CA" w:rsidRDefault="003459CA">
      <w:pPr>
        <w:spacing w:after="0" w:line="240" w:lineRule="auto"/>
      </w:pPr>
      <w:r>
        <w:separator/>
      </w:r>
    </w:p>
    <w:p w14:paraId="711D1A5E" w14:textId="77777777" w:rsidR="003459CA" w:rsidRDefault="003459CA"/>
    <w:p w14:paraId="04897E64" w14:textId="77777777" w:rsidR="003459CA" w:rsidRDefault="003459CA"/>
  </w:endnote>
  <w:endnote w:type="continuationSeparator" w:id="0">
    <w:p w14:paraId="220C0A15" w14:textId="77777777" w:rsidR="003459CA" w:rsidRDefault="003459CA">
      <w:pPr>
        <w:spacing w:after="0" w:line="240" w:lineRule="auto"/>
      </w:pPr>
      <w:r>
        <w:continuationSeparator/>
      </w:r>
    </w:p>
    <w:p w14:paraId="42EB8A64" w14:textId="77777777" w:rsidR="003459CA" w:rsidRDefault="003459CA"/>
    <w:p w14:paraId="6128F219" w14:textId="77777777" w:rsidR="003459CA" w:rsidRDefault="003459C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8640B1" w14:textId="77777777" w:rsidR="003459CA" w:rsidRDefault="003459CA">
      <w:pPr>
        <w:spacing w:after="0" w:line="240" w:lineRule="auto"/>
      </w:pPr>
      <w:r>
        <w:separator/>
      </w:r>
    </w:p>
    <w:p w14:paraId="3B6CB81E" w14:textId="77777777" w:rsidR="003459CA" w:rsidRDefault="003459CA"/>
    <w:p w14:paraId="54E02D5D" w14:textId="77777777" w:rsidR="003459CA" w:rsidRDefault="003459CA"/>
  </w:footnote>
  <w:footnote w:type="continuationSeparator" w:id="0">
    <w:p w14:paraId="2978BD31" w14:textId="77777777" w:rsidR="003459CA" w:rsidRDefault="003459CA">
      <w:pPr>
        <w:spacing w:after="0" w:line="240" w:lineRule="auto"/>
      </w:pPr>
      <w:r>
        <w:continuationSeparator/>
      </w:r>
    </w:p>
    <w:p w14:paraId="17FEBE2B" w14:textId="77777777" w:rsidR="003459CA" w:rsidRDefault="003459CA"/>
    <w:p w14:paraId="22D24865" w14:textId="77777777" w:rsidR="003459CA" w:rsidRDefault="003459C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6410" w:type="pct"/>
      <w:jc w:val="righ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Table of Contents Header"/>
    </w:tblPr>
    <w:tblGrid>
      <w:gridCol w:w="2088"/>
      <w:gridCol w:w="288"/>
      <w:gridCol w:w="8424"/>
    </w:tblGrid>
    <w:tr w:rsidR="00496101" w14:paraId="3522A8D6" w14:textId="77777777">
      <w:trPr>
        <w:trHeight w:hRule="exact" w:val="720"/>
        <w:jc w:val="right"/>
      </w:trPr>
      <w:tc>
        <w:tcPr>
          <w:tcW w:w="2088" w:type="dxa"/>
          <w:vAlign w:val="bottom"/>
        </w:tcPr>
        <w:p w14:paraId="400DF357" w14:textId="77777777" w:rsidR="00496101" w:rsidRDefault="00496101">
          <w:pPr>
            <w:pStyle w:val="Page"/>
          </w:pPr>
        </w:p>
      </w:tc>
      <w:tc>
        <w:tcPr>
          <w:tcW w:w="288" w:type="dxa"/>
          <w:vAlign w:val="bottom"/>
        </w:tcPr>
        <w:p w14:paraId="723D1B28" w14:textId="77777777" w:rsidR="00496101" w:rsidRDefault="00496101"/>
      </w:tc>
      <w:tc>
        <w:tcPr>
          <w:tcW w:w="8424" w:type="dxa"/>
          <w:vAlign w:val="bottom"/>
        </w:tcPr>
        <w:p w14:paraId="2D47C378" w14:textId="77777777" w:rsidR="00496101" w:rsidRDefault="00496101">
          <w:pPr>
            <w:pStyle w:val="InfoHeading"/>
          </w:pPr>
        </w:p>
      </w:tc>
    </w:tr>
    <w:tr w:rsidR="00496101" w14:paraId="643B5C9B" w14:textId="77777777">
      <w:trPr>
        <w:trHeight w:hRule="exact" w:val="86"/>
        <w:jc w:val="right"/>
      </w:trPr>
      <w:tc>
        <w:tcPr>
          <w:tcW w:w="2088" w:type="dxa"/>
          <w:shd w:val="clear" w:color="auto" w:fill="000000" w:themeFill="text1"/>
        </w:tcPr>
        <w:p w14:paraId="0DB3F635" w14:textId="77777777" w:rsidR="00496101" w:rsidRDefault="00496101">
          <w:pPr>
            <w:pStyle w:val="Header"/>
          </w:pPr>
        </w:p>
      </w:tc>
      <w:tc>
        <w:tcPr>
          <w:tcW w:w="288" w:type="dxa"/>
        </w:tcPr>
        <w:p w14:paraId="4BF90846" w14:textId="77777777" w:rsidR="00496101" w:rsidRDefault="00496101">
          <w:pPr>
            <w:pStyle w:val="Header"/>
          </w:pPr>
        </w:p>
      </w:tc>
      <w:tc>
        <w:tcPr>
          <w:tcW w:w="8424" w:type="dxa"/>
          <w:shd w:val="clear" w:color="auto" w:fill="000000" w:themeFill="text1"/>
        </w:tcPr>
        <w:p w14:paraId="2BBF4809" w14:textId="77777777" w:rsidR="00496101" w:rsidRDefault="00496101">
          <w:pPr>
            <w:pStyle w:val="Header"/>
          </w:pPr>
        </w:p>
      </w:tc>
    </w:tr>
  </w:tbl>
  <w:p w14:paraId="545C9042" w14:textId="77777777" w:rsidR="00496101" w:rsidRDefault="004961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A81A8" w14:textId="374182D7" w:rsidR="00750B31" w:rsidRDefault="00750B31" w:rsidP="00A02E4B">
    <w:pPr>
      <w:ind w:left="-2340"/>
    </w:pPr>
    <w:r>
      <w:rPr>
        <w:noProof/>
        <w:lang w:eastAsia="en-US"/>
      </w:rPr>
      <w:drawing>
        <wp:anchor distT="0" distB="0" distL="114300" distR="114300" simplePos="0" relativeHeight="251661312" behindDoc="1" locked="0" layoutInCell="1" allowOverlap="1" wp14:anchorId="5C6E9555" wp14:editId="57A27886">
          <wp:simplePos x="0" y="0"/>
          <wp:positionH relativeFrom="column">
            <wp:posOffset>-1454785</wp:posOffset>
          </wp:positionH>
          <wp:positionV relativeFrom="paragraph">
            <wp:posOffset>-433705</wp:posOffset>
          </wp:positionV>
          <wp:extent cx="1172210" cy="654685"/>
          <wp:effectExtent l="0" t="0" r="8890" b="0"/>
          <wp:wrapTight wrapText="bothSides">
            <wp:wrapPolygon edited="0">
              <wp:start x="0" y="0"/>
              <wp:lineTo x="0" y="20741"/>
              <wp:lineTo x="21413" y="20741"/>
              <wp:lineTo x="21413" y="0"/>
              <wp:lineTo x="0" y="0"/>
            </wp:wrapPolygon>
          </wp:wrapTight>
          <wp:docPr id="2021609195" name="Picture 20216091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SEU Logo 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2210" cy="6546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C82C7EF" w14:textId="5C73A0DA" w:rsidR="00966585" w:rsidRPr="00A02E4B" w:rsidRDefault="00E56E61" w:rsidP="00A02E4B">
    <w:pPr>
      <w:ind w:left="-2340"/>
      <w:rPr>
        <w:sz w:val="14"/>
        <w:szCs w:val="14"/>
      </w:rPr>
    </w:pPr>
    <w:r w:rsidRPr="00A02E4B">
      <w:rPr>
        <w:b/>
        <w:bCs/>
        <w:i/>
        <w:iCs/>
        <w:sz w:val="14"/>
        <w:szCs w:val="14"/>
      </w:rPr>
      <w:t>College of Computing and Informatics</w:t>
    </w:r>
    <w:r w:rsidR="00966585" w:rsidRPr="00A02E4B">
      <w:rPr>
        <w:noProof/>
        <w:sz w:val="14"/>
        <w:szCs w:val="14"/>
        <w:lang w:eastAsia="en-US"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88FE0B4" wp14:editId="62AC243E">
              <wp:simplePos x="0" y="0"/>
              <wp:positionH relativeFrom="column">
                <wp:posOffset>-875665</wp:posOffset>
              </wp:positionH>
              <wp:positionV relativeFrom="paragraph">
                <wp:posOffset>-8463915</wp:posOffset>
              </wp:positionV>
              <wp:extent cx="7086600" cy="0"/>
              <wp:effectExtent l="19685" t="13335" r="18415" b="34290"/>
              <wp:wrapNone/>
              <wp:docPr id="6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4F81BD"/>
                        </a:solidFill>
                        <a:round/>
                        <a:headEnd/>
                        <a:tailEnd/>
                      </a:ln>
                      <a:effectLst>
                        <a:outerShdw dist="20000" dir="5400000" rotWithShape="0">
                          <a:srgbClr val="80808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2EBAE9" id="Straight Connector 6" o:spid="_x0000_s1026" style="position:absolute;z-index:251660288;visibility:visible;mso-wrap-style:square;mso-width-percent:0;mso-height-percent:0;mso-wrap-distance-left:9pt;mso-wrap-distance-top:. mm;mso-wrap-distance-right:9pt;mso-wrap-distance-bottom:. mm;mso-position-horizontal:absolute;mso-position-horizontal-relative:text;mso-position-vertical:absolute;mso-position-vertical-relative:text;mso-width-percent:0;mso-height-percent:0;mso-width-relative:page;mso-height-relative:page" from="-68.95pt,-666.45pt" to="489.05pt,-666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" strokecolor="#4f81bd" strokeweight="2pt">
              <v:shadow on="t" opacity="24903f" origin=",.5" offset="0,.55556mm"/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E598A" w14:textId="77777777" w:rsidR="00734BDB" w:rsidRDefault="00734BDB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0E6EB78"/>
    <w:lvl w:ilvl="0">
      <w:start w:val="1"/>
      <w:numFmt w:val="bullet"/>
      <w:pStyle w:val="ListBullet"/>
      <w:lvlText w:val="•"/>
      <w:lvlJc w:val="left"/>
      <w:pPr>
        <w:ind w:left="576" w:hanging="288"/>
      </w:pPr>
      <w:rPr>
        <w:rFonts w:ascii="Cambria" w:hAnsi="Cambria" w:hint="default"/>
        <w:color w:val="EF4623" w:themeColor="accent1"/>
      </w:rPr>
    </w:lvl>
  </w:abstractNum>
  <w:abstractNum w:abstractNumId="1" w15:restartNumberingAfterBreak="0">
    <w:nsid w:val="109E222D"/>
    <w:multiLevelType w:val="hybridMultilevel"/>
    <w:tmpl w:val="A9FA54EA"/>
    <w:lvl w:ilvl="0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2" w15:restartNumberingAfterBreak="0">
    <w:nsid w:val="367F6A45"/>
    <w:multiLevelType w:val="multilevel"/>
    <w:tmpl w:val="0436C7FE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EF4623" w:themeColor="accent1"/>
      </w:rPr>
    </w:lvl>
    <w:lvl w:ilvl="1">
      <w:start w:val="1"/>
      <w:numFmt w:val="decimal"/>
      <w:pStyle w:val="ListNumber2"/>
      <w:suff w:val="space"/>
      <w:lvlText w:val="%1.%2"/>
      <w:lvlJc w:val="left"/>
      <w:pPr>
        <w:ind w:left="936" w:hanging="576"/>
      </w:pPr>
      <w:rPr>
        <w:rFonts w:hint="default"/>
        <w:color w:val="EF4623" w:themeColor="accent1"/>
      </w:rPr>
    </w:lvl>
    <w:lvl w:ilvl="2">
      <w:start w:val="1"/>
      <w:numFmt w:val="lowerLetter"/>
      <w:pStyle w:val="ListNumber3"/>
      <w:lvlText w:val="%3."/>
      <w:lvlJc w:val="left"/>
      <w:pPr>
        <w:ind w:left="720" w:hanging="360"/>
      </w:pPr>
      <w:rPr>
        <w:rFonts w:hint="default"/>
        <w:color w:val="EF4623" w:themeColor="accent1"/>
      </w:rPr>
    </w:lvl>
    <w:lvl w:ilvl="3">
      <w:start w:val="1"/>
      <w:numFmt w:val="lowerRoman"/>
      <w:pStyle w:val="ListNumber4"/>
      <w:lvlText w:val="%4."/>
      <w:lvlJc w:val="left"/>
      <w:pPr>
        <w:ind w:left="1080" w:hanging="360"/>
      </w:pPr>
      <w:rPr>
        <w:rFonts w:hint="default"/>
        <w:color w:val="EF4623" w:themeColor="accent1"/>
      </w:rPr>
    </w:lvl>
    <w:lvl w:ilvl="4">
      <w:start w:val="1"/>
      <w:numFmt w:val="lowerLetter"/>
      <w:pStyle w:val="ListNumber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37FB49F0"/>
    <w:multiLevelType w:val="hybridMultilevel"/>
    <w:tmpl w:val="839C9E00"/>
    <w:lvl w:ilvl="0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4" w15:restartNumberingAfterBreak="0">
    <w:nsid w:val="44EE13B5"/>
    <w:multiLevelType w:val="hybridMultilevel"/>
    <w:tmpl w:val="2AE033A4"/>
    <w:lvl w:ilvl="0" w:tplc="6A54B558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32"/>
        <w:szCs w:val="32"/>
      </w:rPr>
    </w:lvl>
    <w:lvl w:ilvl="1" w:tplc="08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635E59F1"/>
    <w:multiLevelType w:val="hybridMultilevel"/>
    <w:tmpl w:val="65FA8C70"/>
    <w:lvl w:ilvl="0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6" w15:restartNumberingAfterBreak="0">
    <w:nsid w:val="64974486"/>
    <w:multiLevelType w:val="hybridMultilevel"/>
    <w:tmpl w:val="1318C958"/>
    <w:lvl w:ilvl="0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7" w15:restartNumberingAfterBreak="0">
    <w:nsid w:val="6B5F5D2F"/>
    <w:multiLevelType w:val="multilevel"/>
    <w:tmpl w:val="DB2A8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2"/>
      <w:numFmt w:val="decimal"/>
      <w:lvlText w:val="%4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8E51E6"/>
    <w:multiLevelType w:val="hybridMultilevel"/>
    <w:tmpl w:val="6B1CA3AE"/>
    <w:styleLink w:val="ImportedStyle2"/>
    <w:lvl w:ilvl="0" w:tplc="E5046BF0">
      <w:start w:val="1"/>
      <w:numFmt w:val="upperRoman"/>
      <w:lvlText w:val="%1."/>
      <w:lvlJc w:val="left"/>
      <w:pPr>
        <w:ind w:left="720" w:hanging="582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5329AB4">
      <w:start w:val="1"/>
      <w:numFmt w:val="lowerLetter"/>
      <w:lvlText w:val="%2."/>
      <w:lvlJc w:val="left"/>
      <w:pPr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5492D5DE">
      <w:start w:val="1"/>
      <w:numFmt w:val="lowerRoman"/>
      <w:lvlText w:val="%3."/>
      <w:lvlJc w:val="left"/>
      <w:pPr>
        <w:ind w:left="2160" w:hanging="402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D9E3262">
      <w:start w:val="1"/>
      <w:numFmt w:val="decimal"/>
      <w:lvlText w:val="%4."/>
      <w:lvlJc w:val="left"/>
      <w:pPr>
        <w:ind w:left="288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4D087E24">
      <w:start w:val="1"/>
      <w:numFmt w:val="lowerLetter"/>
      <w:lvlText w:val="%5."/>
      <w:lvlJc w:val="left"/>
      <w:pPr>
        <w:ind w:left="360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ABCDA3A">
      <w:start w:val="1"/>
      <w:numFmt w:val="lowerRoman"/>
      <w:lvlText w:val="%6."/>
      <w:lvlJc w:val="left"/>
      <w:pPr>
        <w:ind w:left="4320" w:hanging="402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8B52393A">
      <w:start w:val="1"/>
      <w:numFmt w:val="decimal"/>
      <w:lvlText w:val="%7."/>
      <w:lvlJc w:val="left"/>
      <w:pPr>
        <w:ind w:left="504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1DE8760">
      <w:start w:val="1"/>
      <w:numFmt w:val="lowerLetter"/>
      <w:lvlText w:val="%8."/>
      <w:lvlJc w:val="left"/>
      <w:pPr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E4984966">
      <w:start w:val="1"/>
      <w:numFmt w:val="lowerRoman"/>
      <w:lvlText w:val="%9."/>
      <w:lvlJc w:val="left"/>
      <w:pPr>
        <w:ind w:left="6480" w:hanging="402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9" w15:restartNumberingAfterBreak="0">
    <w:nsid w:val="7F9726BB"/>
    <w:multiLevelType w:val="hybridMultilevel"/>
    <w:tmpl w:val="08BA12CC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 w16cid:durableId="1505172769">
    <w:abstractNumId w:val="0"/>
  </w:num>
  <w:num w:numId="2" w16cid:durableId="2079936817">
    <w:abstractNumId w:val="2"/>
  </w:num>
  <w:num w:numId="3" w16cid:durableId="1294675663">
    <w:abstractNumId w:val="4"/>
  </w:num>
  <w:num w:numId="4" w16cid:durableId="145437351">
    <w:abstractNumId w:val="8"/>
  </w:num>
  <w:num w:numId="5" w16cid:durableId="2077820600">
    <w:abstractNumId w:val="9"/>
  </w:num>
  <w:num w:numId="6" w16cid:durableId="1027176383">
    <w:abstractNumId w:val="7"/>
  </w:num>
  <w:num w:numId="7" w16cid:durableId="1835142149">
    <w:abstractNumId w:val="5"/>
  </w:num>
  <w:num w:numId="8" w16cid:durableId="941449814">
    <w:abstractNumId w:val="3"/>
  </w:num>
  <w:num w:numId="9" w16cid:durableId="2038579822">
    <w:abstractNumId w:val="1"/>
  </w:num>
  <w:num w:numId="10" w16cid:durableId="1479954233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Y2MTMzNjcxsjQxMTNU0lEKTi0uzszPAykwrgUAbDCdGCwAAAA="/>
  </w:docVars>
  <w:rsids>
    <w:rsidRoot w:val="00DE230E"/>
    <w:rsid w:val="00002878"/>
    <w:rsid w:val="00014E5E"/>
    <w:rsid w:val="00021E60"/>
    <w:rsid w:val="00025D9B"/>
    <w:rsid w:val="00034555"/>
    <w:rsid w:val="00037C8F"/>
    <w:rsid w:val="000530C6"/>
    <w:rsid w:val="00062252"/>
    <w:rsid w:val="00063E7E"/>
    <w:rsid w:val="00064335"/>
    <w:rsid w:val="00093B44"/>
    <w:rsid w:val="000B667C"/>
    <w:rsid w:val="000D22A0"/>
    <w:rsid w:val="000D4C6B"/>
    <w:rsid w:val="000E3EF6"/>
    <w:rsid w:val="000F1E1C"/>
    <w:rsid w:val="000F5E49"/>
    <w:rsid w:val="000F7572"/>
    <w:rsid w:val="00115398"/>
    <w:rsid w:val="001358DF"/>
    <w:rsid w:val="001508E3"/>
    <w:rsid w:val="00153B1C"/>
    <w:rsid w:val="00165076"/>
    <w:rsid w:val="00174571"/>
    <w:rsid w:val="001779AF"/>
    <w:rsid w:val="001865E0"/>
    <w:rsid w:val="001B1FCA"/>
    <w:rsid w:val="001B4A2F"/>
    <w:rsid w:val="001B698D"/>
    <w:rsid w:val="001C53C3"/>
    <w:rsid w:val="001E1B23"/>
    <w:rsid w:val="001E4727"/>
    <w:rsid w:val="00206680"/>
    <w:rsid w:val="00207B9D"/>
    <w:rsid w:val="00221520"/>
    <w:rsid w:val="0022490A"/>
    <w:rsid w:val="00251D1B"/>
    <w:rsid w:val="00264E72"/>
    <w:rsid w:val="0027269F"/>
    <w:rsid w:val="002732C8"/>
    <w:rsid w:val="002B7A24"/>
    <w:rsid w:val="002C151C"/>
    <w:rsid w:val="002C61B4"/>
    <w:rsid w:val="003146CB"/>
    <w:rsid w:val="00322517"/>
    <w:rsid w:val="00341020"/>
    <w:rsid w:val="003453DB"/>
    <w:rsid w:val="003459CA"/>
    <w:rsid w:val="00353412"/>
    <w:rsid w:val="003562F8"/>
    <w:rsid w:val="003820A3"/>
    <w:rsid w:val="003A7184"/>
    <w:rsid w:val="003A7AA9"/>
    <w:rsid w:val="003C4083"/>
    <w:rsid w:val="003C503A"/>
    <w:rsid w:val="00402BFC"/>
    <w:rsid w:val="00406F94"/>
    <w:rsid w:val="0041008D"/>
    <w:rsid w:val="0042165C"/>
    <w:rsid w:val="00441B70"/>
    <w:rsid w:val="00462A92"/>
    <w:rsid w:val="00480D89"/>
    <w:rsid w:val="004840C2"/>
    <w:rsid w:val="00491C52"/>
    <w:rsid w:val="00491CFF"/>
    <w:rsid w:val="00496101"/>
    <w:rsid w:val="004A2056"/>
    <w:rsid w:val="004A2ADE"/>
    <w:rsid w:val="004B7324"/>
    <w:rsid w:val="004C58F7"/>
    <w:rsid w:val="004D12C5"/>
    <w:rsid w:val="004D2E64"/>
    <w:rsid w:val="004F4E66"/>
    <w:rsid w:val="00517329"/>
    <w:rsid w:val="00540FE4"/>
    <w:rsid w:val="00542A84"/>
    <w:rsid w:val="00561080"/>
    <w:rsid w:val="0058201B"/>
    <w:rsid w:val="0058689F"/>
    <w:rsid w:val="00586A5D"/>
    <w:rsid w:val="00592BDB"/>
    <w:rsid w:val="005B301B"/>
    <w:rsid w:val="005C3A69"/>
    <w:rsid w:val="006060D6"/>
    <w:rsid w:val="0061226E"/>
    <w:rsid w:val="00622186"/>
    <w:rsid w:val="006301F4"/>
    <w:rsid w:val="006350EF"/>
    <w:rsid w:val="00642D6F"/>
    <w:rsid w:val="00662639"/>
    <w:rsid w:val="00675688"/>
    <w:rsid w:val="006B390A"/>
    <w:rsid w:val="006C507D"/>
    <w:rsid w:val="006D4BB0"/>
    <w:rsid w:val="006D608E"/>
    <w:rsid w:val="006E325F"/>
    <w:rsid w:val="007070B0"/>
    <w:rsid w:val="00731521"/>
    <w:rsid w:val="00734BDB"/>
    <w:rsid w:val="00750B31"/>
    <w:rsid w:val="00763B20"/>
    <w:rsid w:val="00766492"/>
    <w:rsid w:val="0077027A"/>
    <w:rsid w:val="007B0981"/>
    <w:rsid w:val="007E0D01"/>
    <w:rsid w:val="007E2442"/>
    <w:rsid w:val="007E33D4"/>
    <w:rsid w:val="007F7019"/>
    <w:rsid w:val="007F7DC6"/>
    <w:rsid w:val="00822BAC"/>
    <w:rsid w:val="00842F07"/>
    <w:rsid w:val="00850687"/>
    <w:rsid w:val="008554DB"/>
    <w:rsid w:val="00870FC2"/>
    <w:rsid w:val="00871BBE"/>
    <w:rsid w:val="008852D7"/>
    <w:rsid w:val="00885BC3"/>
    <w:rsid w:val="00886CC4"/>
    <w:rsid w:val="008A797B"/>
    <w:rsid w:val="008B043B"/>
    <w:rsid w:val="008C329B"/>
    <w:rsid w:val="008C7DAC"/>
    <w:rsid w:val="008D6493"/>
    <w:rsid w:val="008F1BD3"/>
    <w:rsid w:val="008F4F46"/>
    <w:rsid w:val="00937F04"/>
    <w:rsid w:val="009565C2"/>
    <w:rsid w:val="00966585"/>
    <w:rsid w:val="00975C59"/>
    <w:rsid w:val="00977287"/>
    <w:rsid w:val="00982EEA"/>
    <w:rsid w:val="00986F59"/>
    <w:rsid w:val="0099661A"/>
    <w:rsid w:val="009A0983"/>
    <w:rsid w:val="009A4463"/>
    <w:rsid w:val="009B0716"/>
    <w:rsid w:val="009D5B21"/>
    <w:rsid w:val="009D7CF0"/>
    <w:rsid w:val="009E6F5F"/>
    <w:rsid w:val="009F0B17"/>
    <w:rsid w:val="00A02E4B"/>
    <w:rsid w:val="00A03F5A"/>
    <w:rsid w:val="00A24678"/>
    <w:rsid w:val="00A306B7"/>
    <w:rsid w:val="00A424A0"/>
    <w:rsid w:val="00A43C5A"/>
    <w:rsid w:val="00A545C2"/>
    <w:rsid w:val="00A7643E"/>
    <w:rsid w:val="00A779D4"/>
    <w:rsid w:val="00A82520"/>
    <w:rsid w:val="00AA03C6"/>
    <w:rsid w:val="00AB1146"/>
    <w:rsid w:val="00AB18E2"/>
    <w:rsid w:val="00AC4254"/>
    <w:rsid w:val="00AD41C2"/>
    <w:rsid w:val="00AD69C4"/>
    <w:rsid w:val="00AF5BAE"/>
    <w:rsid w:val="00B01A63"/>
    <w:rsid w:val="00B0260E"/>
    <w:rsid w:val="00B0518D"/>
    <w:rsid w:val="00B11E07"/>
    <w:rsid w:val="00B160CB"/>
    <w:rsid w:val="00B24B61"/>
    <w:rsid w:val="00B26CF3"/>
    <w:rsid w:val="00B4784E"/>
    <w:rsid w:val="00B5083E"/>
    <w:rsid w:val="00B57E22"/>
    <w:rsid w:val="00B67C99"/>
    <w:rsid w:val="00B711E1"/>
    <w:rsid w:val="00B916D5"/>
    <w:rsid w:val="00BB2FED"/>
    <w:rsid w:val="00BE498F"/>
    <w:rsid w:val="00C00EF6"/>
    <w:rsid w:val="00C27B90"/>
    <w:rsid w:val="00C36AE1"/>
    <w:rsid w:val="00C44C9E"/>
    <w:rsid w:val="00C46298"/>
    <w:rsid w:val="00C574A4"/>
    <w:rsid w:val="00C604BB"/>
    <w:rsid w:val="00C85BFF"/>
    <w:rsid w:val="00CA0739"/>
    <w:rsid w:val="00CA5A3D"/>
    <w:rsid w:val="00CD10EF"/>
    <w:rsid w:val="00CD19FB"/>
    <w:rsid w:val="00CD4929"/>
    <w:rsid w:val="00CE1F51"/>
    <w:rsid w:val="00CF2414"/>
    <w:rsid w:val="00D11209"/>
    <w:rsid w:val="00D21851"/>
    <w:rsid w:val="00D27897"/>
    <w:rsid w:val="00D568E3"/>
    <w:rsid w:val="00D579BE"/>
    <w:rsid w:val="00D707B8"/>
    <w:rsid w:val="00D76564"/>
    <w:rsid w:val="00D9328B"/>
    <w:rsid w:val="00DA543C"/>
    <w:rsid w:val="00DA7240"/>
    <w:rsid w:val="00DC4C08"/>
    <w:rsid w:val="00DC7588"/>
    <w:rsid w:val="00DE230E"/>
    <w:rsid w:val="00DE56EF"/>
    <w:rsid w:val="00E0226F"/>
    <w:rsid w:val="00E0235E"/>
    <w:rsid w:val="00E15976"/>
    <w:rsid w:val="00E34CA7"/>
    <w:rsid w:val="00E35C83"/>
    <w:rsid w:val="00E51CCE"/>
    <w:rsid w:val="00E55CDD"/>
    <w:rsid w:val="00E56E61"/>
    <w:rsid w:val="00E66AA1"/>
    <w:rsid w:val="00E8497B"/>
    <w:rsid w:val="00E9349B"/>
    <w:rsid w:val="00E95C7F"/>
    <w:rsid w:val="00EC36D5"/>
    <w:rsid w:val="00EE5274"/>
    <w:rsid w:val="00F05724"/>
    <w:rsid w:val="00F11133"/>
    <w:rsid w:val="00F12411"/>
    <w:rsid w:val="00F12AC6"/>
    <w:rsid w:val="00F14B36"/>
    <w:rsid w:val="00F63908"/>
    <w:rsid w:val="00F7187C"/>
    <w:rsid w:val="00F745F5"/>
    <w:rsid w:val="00F84D59"/>
    <w:rsid w:val="00FB3FB6"/>
    <w:rsid w:val="00FC0FDF"/>
    <w:rsid w:val="00FC320A"/>
    <w:rsid w:val="00FC41D8"/>
    <w:rsid w:val="00FE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5CC42C"/>
  <w15:docId w15:val="{66326EC8-9A20-2B4D-8E45-1D4F79EC7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lang w:val="en-US" w:eastAsia="ja-JP" w:bidi="ar-SA"/>
      </w:rPr>
    </w:rPrDefault>
    <w:pPrDefault>
      <w:pPr>
        <w:spacing w:after="18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" w:unhideWhenUsed="1" w:qFormat="1"/>
    <w:lsdException w:name="List Number 3" w:semiHidden="1" w:uiPriority="18" w:unhideWhenUsed="1"/>
    <w:lsdException w:name="List Number 4" w:semiHidden="1" w:uiPriority="18" w:unhideWhenUsed="1"/>
    <w:lsdException w:name="List Number 5" w:semiHidden="1" w:uiPriority="18" w:unhideWhenUsed="1"/>
    <w:lsdException w:name="Title" w:uiPriority="10" w:qFormat="1"/>
    <w:lsdException w:name="Closing" w:semiHidden="1" w:unhideWhenUsed="1" w:qFormat="1"/>
    <w:lsdException w:name="Signature" w:semiHidden="1" w:uiPriority="9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pPr>
      <w:pageBreakBefore/>
      <w:pBdr>
        <w:bottom w:val="single" w:sz="8" w:space="1" w:color="auto"/>
      </w:pBdr>
      <w:spacing w:before="480" w:after="120" w:line="24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4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  <w:ind w:left="29" w:right="144"/>
    </w:pPr>
    <w:rPr>
      <w:color w:val="EF4623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EF4623" w:themeColor="accent1"/>
    </w:rPr>
  </w:style>
  <w:style w:type="paragraph" w:styleId="Subtitle">
    <w:name w:val="Subtitle"/>
    <w:basedOn w:val="Normal"/>
    <w:next w:val="Normal"/>
    <w:link w:val="SubtitleChar"/>
    <w:uiPriority w:val="3"/>
    <w:unhideWhenUsed/>
    <w:qFormat/>
    <w:pPr>
      <w:numPr>
        <w:ilvl w:val="1"/>
      </w:numPr>
      <w:spacing w:before="40" w:after="160" w:line="288" w:lineRule="auto"/>
      <w:ind w:left="72"/>
    </w:pPr>
    <w:rPr>
      <w:rFonts w:asciiTheme="majorHAnsi" w:eastAsiaTheme="majorEastAsia" w:hAnsiTheme="majorHAnsi" w:cstheme="majorBidi"/>
      <w:b/>
      <w:bCs/>
      <w:caps/>
      <w:color w:val="000000" w:themeColor="text1"/>
      <w:kern w:val="20"/>
      <w:sz w:val="60"/>
    </w:rPr>
  </w:style>
  <w:style w:type="paragraph" w:customStyle="1" w:styleId="Graphic">
    <w:name w:val="Graphic"/>
    <w:basedOn w:val="Normal"/>
    <w:uiPriority w:val="99"/>
    <w:pPr>
      <w:spacing w:after="80" w:line="240" w:lineRule="auto"/>
      <w:jc w:val="center"/>
    </w:pPr>
  </w:style>
  <w:style w:type="paragraph" w:styleId="Header">
    <w:name w:val="header"/>
    <w:basedOn w:val="Normal"/>
    <w:link w:val="HeaderChar"/>
    <w:uiPriority w:val="99"/>
    <w:qFormat/>
    <w:pPr>
      <w:spacing w:after="38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color w:val="404040" w:themeColor="text1" w:themeTint="BF"/>
      <w:sz w:val="20"/>
    </w:rPr>
  </w:style>
  <w:style w:type="table" w:styleId="TableGrid">
    <w:name w:val="Table Grid"/>
    <w:basedOn w:val="TableNormal"/>
    <w:uiPriority w:val="39"/>
    <w:pPr>
      <w:spacing w:before="120" w:after="120" w:line="240" w:lineRule="auto"/>
      <w:ind w:left="115"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paragraph" w:customStyle="1" w:styleId="InfoHeading">
    <w:name w:val="Info Heading"/>
    <w:basedOn w:val="Normal"/>
    <w:uiPriority w:val="2"/>
    <w:qFormat/>
    <w:pPr>
      <w:spacing w:after="60" w:line="240" w:lineRule="auto"/>
      <w:ind w:left="29" w:right="29"/>
      <w:jc w:val="right"/>
    </w:pPr>
    <w:rPr>
      <w:b/>
      <w:bCs/>
      <w:color w:val="EF4623" w:themeColor="accent1"/>
      <w:sz w:val="36"/>
    </w:rPr>
  </w:style>
  <w:style w:type="paragraph" w:customStyle="1" w:styleId="Page">
    <w:name w:val="Page"/>
    <w:basedOn w:val="Normal"/>
    <w:next w:val="Normal"/>
    <w:uiPriority w:val="99"/>
    <w:unhideWhenUsed/>
    <w:qFormat/>
    <w:pPr>
      <w:spacing w:after="40" w:line="240" w:lineRule="auto"/>
    </w:pPr>
    <w:rPr>
      <w:noProof/>
      <w:color w:val="000000" w:themeColor="text1"/>
      <w:sz w:val="3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40" w:line="240" w:lineRule="auto"/>
    </w:pPr>
    <w:rPr>
      <w:rFonts w:asciiTheme="majorHAnsi" w:eastAsiaTheme="majorEastAsia" w:hAnsiTheme="majorHAnsi" w:cstheme="majorBidi"/>
      <w:b/>
      <w:bCs/>
      <w:color w:val="EF4623" w:themeColor="accent1"/>
      <w:sz w:val="200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b/>
      <w:bCs/>
      <w:color w:val="EF4623" w:themeColor="accent1"/>
      <w:sz w:val="20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3"/>
    <w:rPr>
      <w:rFonts w:asciiTheme="majorHAnsi" w:eastAsiaTheme="majorEastAsia" w:hAnsiTheme="majorHAnsi" w:cstheme="majorBidi"/>
      <w:b/>
      <w:bCs/>
      <w:caps/>
      <w:color w:val="000000" w:themeColor="text1"/>
      <w:kern w:val="20"/>
      <w:sz w:val="60"/>
    </w:rPr>
  </w:style>
  <w:style w:type="paragraph" w:customStyle="1" w:styleId="Abstract">
    <w:name w:val="Abstract"/>
    <w:basedOn w:val="Normal"/>
    <w:uiPriority w:val="3"/>
    <w:qFormat/>
    <w:pPr>
      <w:spacing w:before="360" w:after="480" w:line="360" w:lineRule="auto"/>
    </w:pPr>
    <w:rPr>
      <w:i/>
      <w:iCs/>
      <w:color w:val="EF4623" w:themeColor="accent1"/>
      <w:kern w:val="20"/>
      <w:sz w:val="28"/>
    </w:rPr>
  </w:style>
  <w:style w:type="paragraph" w:styleId="NoSpacing">
    <w:name w:val="No Spacing"/>
    <w:link w:val="NoSpacingChar"/>
    <w:uiPriority w:val="1"/>
    <w:unhideWhenUsed/>
    <w:qFormat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underscore" w:pos="8424"/>
      </w:tabs>
      <w:spacing w:before="40" w:after="100" w:line="288" w:lineRule="auto"/>
    </w:pPr>
    <w:rPr>
      <w:noProof/>
      <w:kern w:val="20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b/>
      <w:bCs/>
      <w:color w:val="000000" w:themeColor="text1"/>
      <w:sz w:val="40"/>
    </w:rPr>
  </w:style>
  <w:style w:type="paragraph" w:styleId="TOCHeading">
    <w:name w:val="TOC Heading"/>
    <w:basedOn w:val="Heading1"/>
    <w:next w:val="Normal"/>
    <w:uiPriority w:val="39"/>
    <w:unhideWhenUsed/>
    <w:qFormat/>
    <w:pPr>
      <w:pBdr>
        <w:bottom w:val="none" w:sz="0" w:space="0" w:color="auto"/>
      </w:pBdr>
      <w:spacing w:before="0" w:after="360"/>
      <w:outlineLvl w:val="9"/>
    </w:pPr>
    <w:rPr>
      <w:color w:val="EF4623" w:themeColor="accent1"/>
      <w:kern w:val="20"/>
      <w:sz w:val="44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Quote">
    <w:name w:val="Quote"/>
    <w:basedOn w:val="Normal"/>
    <w:next w:val="Normal"/>
    <w:link w:val="QuoteChar"/>
    <w:uiPriority w:val="1"/>
    <w:unhideWhenUsed/>
    <w:qFormat/>
    <w:pPr>
      <w:spacing w:before="240" w:after="240" w:line="288" w:lineRule="auto"/>
    </w:pPr>
    <w:rPr>
      <w:i/>
      <w:iCs/>
      <w:color w:val="EF4623" w:themeColor="accent1"/>
      <w:kern w:val="20"/>
      <w:sz w:val="24"/>
    </w:rPr>
  </w:style>
  <w:style w:type="character" w:customStyle="1" w:styleId="QuoteChar">
    <w:name w:val="Quote Char"/>
    <w:basedOn w:val="DefaultParagraphFont"/>
    <w:link w:val="Quote"/>
    <w:uiPriority w:val="1"/>
    <w:rPr>
      <w:i/>
      <w:iCs/>
      <w:color w:val="EF4623" w:themeColor="accent1"/>
      <w:kern w:val="20"/>
      <w:sz w:val="24"/>
    </w:rPr>
  </w:style>
  <w:style w:type="paragraph" w:styleId="Signature">
    <w:name w:val="Signature"/>
    <w:basedOn w:val="Normal"/>
    <w:link w:val="SignatureChar"/>
    <w:uiPriority w:val="9"/>
    <w:unhideWhenUsed/>
    <w:qFormat/>
    <w:pPr>
      <w:spacing w:before="720" w:after="0" w:line="312" w:lineRule="auto"/>
      <w:contextualSpacing/>
    </w:pPr>
    <w:rPr>
      <w:color w:val="595959" w:themeColor="text1" w:themeTint="A6"/>
      <w:kern w:val="20"/>
    </w:rPr>
  </w:style>
  <w:style w:type="character" w:customStyle="1" w:styleId="SignatureChar">
    <w:name w:val="Signature Char"/>
    <w:basedOn w:val="DefaultParagraphFont"/>
    <w:link w:val="Signature"/>
    <w:uiPriority w:val="9"/>
    <w:rPr>
      <w:color w:val="595959" w:themeColor="text1" w:themeTint="A6"/>
      <w:kern w:val="20"/>
    </w:rPr>
  </w:style>
  <w:style w:type="character" w:customStyle="1" w:styleId="NoSpacingChar">
    <w:name w:val="No Spacing Char"/>
    <w:basedOn w:val="DefaultParagraphFont"/>
    <w:link w:val="NoSpacing"/>
    <w:uiPriority w:val="1"/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before="40" w:after="40" w:line="288" w:lineRule="auto"/>
    </w:pPr>
    <w:rPr>
      <w:color w:val="595959" w:themeColor="text1" w:themeTint="A6"/>
      <w:kern w:val="20"/>
    </w:rPr>
  </w:style>
  <w:style w:type="paragraph" w:styleId="ListNumber">
    <w:name w:val="List Number"/>
    <w:basedOn w:val="Normal"/>
    <w:uiPriority w:val="1"/>
    <w:unhideWhenUsed/>
    <w:qFormat/>
    <w:pPr>
      <w:numPr>
        <w:numId w:val="2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2">
    <w:name w:val="List Number 2"/>
    <w:basedOn w:val="Normal"/>
    <w:uiPriority w:val="1"/>
    <w:unhideWhenUsed/>
    <w:qFormat/>
    <w:pPr>
      <w:numPr>
        <w:ilvl w:val="1"/>
        <w:numId w:val="2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3">
    <w:name w:val="List Number 3"/>
    <w:basedOn w:val="Normal"/>
    <w:uiPriority w:val="18"/>
    <w:unhideWhenUsed/>
    <w:pPr>
      <w:numPr>
        <w:ilvl w:val="2"/>
        <w:numId w:val="2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4">
    <w:name w:val="List Number 4"/>
    <w:basedOn w:val="Normal"/>
    <w:uiPriority w:val="18"/>
    <w:unhideWhenUsed/>
    <w:pPr>
      <w:numPr>
        <w:ilvl w:val="3"/>
        <w:numId w:val="2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5">
    <w:name w:val="List Number 5"/>
    <w:basedOn w:val="Normal"/>
    <w:uiPriority w:val="18"/>
    <w:unhideWhenUsed/>
    <w:pPr>
      <w:numPr>
        <w:ilvl w:val="4"/>
        <w:numId w:val="2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table" w:customStyle="1" w:styleId="FinancialTable">
    <w:name w:val="Financial Table"/>
    <w:basedOn w:val="TableNormal"/>
    <w:uiPriority w:val="99"/>
    <w:pPr>
      <w:spacing w:before="60" w:after="6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24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left w:w="72" w:type="dxa"/>
        <w:right w:w="72" w:type="dxa"/>
      </w:tblCellMar>
    </w:tblPr>
    <w:tblStylePr w:type="firstRow">
      <w:pPr>
        <w:wordWrap/>
        <w:spacing w:beforeLines="0" w:before="40" w:beforeAutospacing="0" w:afterLines="0" w:after="40" w:afterAutospacing="0"/>
        <w:jc w:val="left"/>
      </w:pPr>
      <w:rPr>
        <w:rFonts w:asciiTheme="majorHAnsi" w:hAnsiTheme="majorHAnsi"/>
        <w:b/>
        <w:i w:val="0"/>
        <w:caps w:val="0"/>
        <w:smallCaps w:val="0"/>
        <w:color w:val="000000" w:themeColor="text1"/>
        <w:sz w:val="22"/>
      </w:rPr>
    </w:tblStylePr>
    <w:tblStylePr w:type="firstCol">
      <w:rPr>
        <w:b/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ableTextDecimal">
    <w:name w:val="Table Text Decimal"/>
    <w:basedOn w:val="Normal"/>
    <w:uiPriority w:val="1"/>
    <w:qFormat/>
    <w:pPr>
      <w:tabs>
        <w:tab w:val="decimal" w:pos="869"/>
      </w:tabs>
      <w:spacing w:before="60" w:after="60" w:line="240" w:lineRule="auto"/>
    </w:pPr>
  </w:style>
  <w:style w:type="paragraph" w:customStyle="1" w:styleId="TableText">
    <w:name w:val="Table Text"/>
    <w:basedOn w:val="Normal"/>
    <w:uiPriority w:val="1"/>
    <w:qFormat/>
    <w:pPr>
      <w:spacing w:before="60" w:after="60" w:line="240" w:lineRule="auto"/>
    </w:pPr>
  </w:style>
  <w:style w:type="paragraph" w:customStyle="1" w:styleId="Organization">
    <w:name w:val="Organization"/>
    <w:basedOn w:val="Normal"/>
    <w:uiPriority w:val="2"/>
    <w:qFormat/>
    <w:pPr>
      <w:spacing w:after="60" w:line="240" w:lineRule="auto"/>
      <w:ind w:left="29" w:right="29"/>
    </w:pPr>
    <w:rPr>
      <w:b/>
      <w:bCs/>
      <w:color w:val="EF4623" w:themeColor="accent1"/>
      <w:sz w:val="36"/>
    </w:rPr>
  </w:style>
  <w:style w:type="paragraph" w:styleId="ListParagraph">
    <w:name w:val="List Paragraph"/>
    <w:basedOn w:val="Normal"/>
    <w:uiPriority w:val="34"/>
    <w:qFormat/>
    <w:rsid w:val="001B698D"/>
    <w:pPr>
      <w:ind w:left="720"/>
      <w:contextualSpacing/>
    </w:pPr>
  </w:style>
  <w:style w:type="paragraph" w:customStyle="1" w:styleId="Body">
    <w:name w:val="Body"/>
    <w:rsid w:val="002C61B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404040"/>
      <w:u w:color="404040"/>
      <w:bdr w:val="nil"/>
      <w:lang w:eastAsia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Photo">
    <w:name w:val="Photo"/>
    <w:rsid w:val="002C61B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jc w:val="center"/>
    </w:pPr>
    <w:rPr>
      <w:rFonts w:ascii="Arial" w:eastAsia="Arial" w:hAnsi="Arial" w:cs="Arial"/>
      <w:color w:val="595959"/>
      <w:sz w:val="22"/>
      <w:szCs w:val="22"/>
      <w:u w:color="595959"/>
      <w:bdr w:val="nil"/>
      <w:lang w:eastAsia="en-US"/>
    </w:rPr>
  </w:style>
  <w:style w:type="paragraph" w:customStyle="1" w:styleId="ContactInfo">
    <w:name w:val="Contact Info"/>
    <w:rsid w:val="002C61B4"/>
    <w:pPr>
      <w:pBdr>
        <w:top w:val="nil"/>
        <w:left w:val="nil"/>
        <w:bottom w:val="nil"/>
        <w:right w:val="nil"/>
        <w:between w:val="nil"/>
        <w:bar w:val="nil"/>
      </w:pBdr>
      <w:spacing w:after="0" w:line="264" w:lineRule="auto"/>
      <w:jc w:val="center"/>
    </w:pPr>
    <w:rPr>
      <w:rFonts w:ascii="Arial" w:eastAsia="Arial" w:hAnsi="Arial" w:cs="Arial"/>
      <w:color w:val="595959"/>
      <w:sz w:val="22"/>
      <w:szCs w:val="22"/>
      <w:u w:color="595959"/>
      <w:bdr w:val="nil"/>
      <w:lang w:eastAsia="en-US"/>
    </w:rPr>
  </w:style>
  <w:style w:type="paragraph" w:customStyle="1" w:styleId="Heading">
    <w:name w:val="Heading"/>
    <w:next w:val="Body"/>
    <w:rsid w:val="002C61B4"/>
    <w:pPr>
      <w:pageBreakBefore/>
      <w:pBdr>
        <w:top w:val="nil"/>
        <w:left w:val="nil"/>
        <w:bottom w:val="single" w:sz="8" w:space="0" w:color="000000"/>
        <w:right w:val="nil"/>
        <w:between w:val="nil"/>
        <w:bar w:val="nil"/>
      </w:pBdr>
      <w:spacing w:before="480" w:after="120" w:line="240" w:lineRule="auto"/>
      <w:outlineLvl w:val="0"/>
    </w:pPr>
    <w:rPr>
      <w:rFonts w:ascii="Arial" w:eastAsia="Arial Unicode MS" w:hAnsi="Arial" w:cs="Arial Unicode MS"/>
      <w:b/>
      <w:bCs/>
      <w:color w:val="000000"/>
      <w:sz w:val="40"/>
      <w:szCs w:val="40"/>
      <w:u w:color="000000"/>
      <w:bdr w:val="nil"/>
      <w:lang w:eastAsia="en-US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2">
    <w:name w:val="Imported Style 2"/>
    <w:rsid w:val="002C61B4"/>
    <w:pPr>
      <w:numPr>
        <w:numId w:val="4"/>
      </w:numPr>
    </w:pPr>
  </w:style>
  <w:style w:type="paragraph" w:customStyle="1" w:styleId="HeaderFooter">
    <w:name w:val="Header &amp; Footer"/>
    <w:rsid w:val="00FE34FE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en-US"/>
      <w14:textOutline w14:w="0" w14:cap="flat" w14:cmpd="sng" w14:algn="ctr">
        <w14:noFill/>
        <w14:prstDash w14:val="solid"/>
        <w14:bevel/>
      </w14:textOutline>
    </w:rPr>
  </w:style>
  <w:style w:type="paragraph" w:styleId="Caption">
    <w:name w:val="caption"/>
    <w:basedOn w:val="Normal"/>
    <w:next w:val="Normal"/>
    <w:uiPriority w:val="35"/>
    <w:unhideWhenUsed/>
    <w:qFormat/>
    <w:rsid w:val="00D11209"/>
    <w:pPr>
      <w:spacing w:after="200" w:line="240" w:lineRule="auto"/>
    </w:pPr>
    <w:rPr>
      <w:i/>
      <w:iCs/>
      <w:color w:val="000000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B0518D"/>
    <w:rPr>
      <w:color w:val="919191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0518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11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2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7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netacad.com/courses/packet-tracer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header" Target="header1.xml"/><Relationship Id="rId19" Type="http://schemas.openxmlformats.org/officeDocument/2006/relationships/glossaryDocument" Target="glossary/document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ime\AppData\Roaming\Microsoft\Templates\Annual%20report%20(Red%20and%20Black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491ECBAB2F14EFFBE49B74776B760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234748-4660-450D-9022-55174C23A896}"/>
      </w:docPartPr>
      <w:docPartBody>
        <w:p w:rsidR="008A4AE7" w:rsidRDefault="00695677">
          <w:pPr>
            <w:pStyle w:val="B491ECBAB2F14EFFBE49B74776B760F8"/>
          </w:pPr>
          <w:r>
            <w:t>Annual Report</w:t>
          </w:r>
        </w:p>
      </w:docPartBody>
    </w:docPart>
    <w:docPart>
      <w:docPartPr>
        <w:name w:val="ABA4E856757C43F09EB4041128DDA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D7D30B-BA94-480A-B081-9D1EECDE1D7A}"/>
      </w:docPartPr>
      <w:docPartBody>
        <w:p w:rsidR="008A4AE7" w:rsidRDefault="00695677">
          <w:pPr>
            <w:pStyle w:val="ABA4E856757C43F09EB4041128DDA0A9"/>
          </w:pPr>
          <w:r>
            <w:t>FY [Year]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0E6EB78"/>
    <w:lvl w:ilvl="0">
      <w:start w:val="1"/>
      <w:numFmt w:val="bullet"/>
      <w:pStyle w:val="ListBullet"/>
      <w:lvlText w:val="•"/>
      <w:lvlJc w:val="left"/>
      <w:pPr>
        <w:ind w:left="576" w:hanging="288"/>
      </w:pPr>
      <w:rPr>
        <w:rFonts w:ascii="Cambria" w:hAnsi="Cambria" w:hint="default"/>
        <w:color w:val="4472C4" w:themeColor="accent1"/>
      </w:rPr>
    </w:lvl>
  </w:abstractNum>
  <w:num w:numId="1" w16cid:durableId="1661426027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4ACF"/>
    <w:rsid w:val="00051231"/>
    <w:rsid w:val="000A4A18"/>
    <w:rsid w:val="000E3E08"/>
    <w:rsid w:val="001A632E"/>
    <w:rsid w:val="001F428F"/>
    <w:rsid w:val="00324ACF"/>
    <w:rsid w:val="00386170"/>
    <w:rsid w:val="00435E1E"/>
    <w:rsid w:val="004A7EE6"/>
    <w:rsid w:val="004F028D"/>
    <w:rsid w:val="005443A0"/>
    <w:rsid w:val="005E024E"/>
    <w:rsid w:val="006060D6"/>
    <w:rsid w:val="006400C0"/>
    <w:rsid w:val="00660EF5"/>
    <w:rsid w:val="00695677"/>
    <w:rsid w:val="006D3862"/>
    <w:rsid w:val="0078594E"/>
    <w:rsid w:val="00820AD2"/>
    <w:rsid w:val="008A4AE7"/>
    <w:rsid w:val="00902777"/>
    <w:rsid w:val="00977680"/>
    <w:rsid w:val="009B166A"/>
    <w:rsid w:val="009E61A2"/>
    <w:rsid w:val="009E6B02"/>
    <w:rsid w:val="00A53609"/>
    <w:rsid w:val="00AC3A9C"/>
    <w:rsid w:val="00AD63A4"/>
    <w:rsid w:val="00B4602D"/>
    <w:rsid w:val="00B5083E"/>
    <w:rsid w:val="00BD02AB"/>
    <w:rsid w:val="00C1409C"/>
    <w:rsid w:val="00C346F5"/>
    <w:rsid w:val="00C40158"/>
    <w:rsid w:val="00C77297"/>
    <w:rsid w:val="00CA15DB"/>
    <w:rsid w:val="00CB668E"/>
    <w:rsid w:val="00CC6F9F"/>
    <w:rsid w:val="00CD2BA0"/>
    <w:rsid w:val="00CF0A32"/>
    <w:rsid w:val="00D248BA"/>
    <w:rsid w:val="00D56FB7"/>
    <w:rsid w:val="00D80876"/>
    <w:rsid w:val="00E552F8"/>
    <w:rsid w:val="00ED3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before="40" w:after="40" w:line="288" w:lineRule="auto"/>
    </w:pPr>
    <w:rPr>
      <w:color w:val="595959" w:themeColor="text1" w:themeTint="A6"/>
      <w:kern w:val="20"/>
      <w:sz w:val="20"/>
      <w:lang w:val="en-US" w:eastAsia="en-US"/>
    </w:rPr>
  </w:style>
  <w:style w:type="character" w:styleId="Strong">
    <w:name w:val="Strong"/>
    <w:basedOn w:val="DefaultParagraphFont"/>
    <w:uiPriority w:val="10"/>
    <w:qFormat/>
    <w:rPr>
      <w:b/>
      <w:bCs/>
    </w:rPr>
  </w:style>
  <w:style w:type="paragraph" w:customStyle="1" w:styleId="B491ECBAB2F14EFFBE49B74776B760F8">
    <w:name w:val="B491ECBAB2F14EFFBE49B74776B760F8"/>
  </w:style>
  <w:style w:type="paragraph" w:customStyle="1" w:styleId="ABA4E856757C43F09EB4041128DDA0A9">
    <w:name w:val="ABA4E856757C43F09EB4041128DDA0A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Set_Red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EF4623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Overflow="overflow" horzOverflow="overflow" vert="horz" wrap="square" lIns="0" tIns="0" rIns="0" bIns="0" numCol="1" spcCol="0" rtlCol="0" fromWordArt="0" anchor="b" anchorCtr="0" forceAA="0" compatLnSpc="1">
        <a:prstTxWarp prst="textNoShape">
          <a:avLst/>
        </a:prstTxWarp>
        <a:sp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>[Total Mark for this Project is 14]</Abstract>
  <CompanyAddress/>
  <CompanyPhone>***</CompanyPhone>
  <CompanyFax/>
  <CompanyEmail/>
</CoverPageProperties>
</file>

<file path=customXml/item2.xml><?xml version="1.0" encoding="utf-8"?>
<b:Sources xmlns:b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D6EADAF-FED7-4D48-9C15-1543F951548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34C63B7-A026-4A37-9535-4FBB4C03A11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C:\Users\alime\AppData\Roaming\Microsoft\Templates\Annual report (Red and Black design).dotx</Template>
  <TotalTime>10</TotalTime>
  <Pages>12</Pages>
  <Words>1500</Words>
  <Characters>8556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</vt:lpstr>
    </vt:vector>
  </TitlesOfParts>
  <Company>Student Details:                                            CRN: 21406</Company>
  <LinksUpToDate>false</LinksUpToDate>
  <CharactersWithSpaces>10036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</dc:title>
  <dc:subject>Deadline: Sunday 03/05/2026 @ 23:59</dc:subject>
  <dc:creator>Ali Mehdi</dc:creator>
  <cp:keywords/>
  <cp:lastModifiedBy>FARAH ALHLAL</cp:lastModifiedBy>
  <cp:revision>3</cp:revision>
  <cp:lastPrinted>2026-05-03T18:13:00Z</cp:lastPrinted>
  <dcterms:created xsi:type="dcterms:W3CDTF">2026-05-03T18:13:00Z</dcterms:created>
  <dcterms:modified xsi:type="dcterms:W3CDTF">2026-05-03T18:39:00Z</dcterms:modified>
  <cp:contentStatus>ID: ###</cp:contentStatus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TC028350649991</vt:lpwstr>
  </property>
  <property fmtid="{D5CDD505-2E9C-101B-9397-08002B2CF9AE}" pid="3" name="GrammarlyDocumentId">
    <vt:lpwstr>2b925582-2806-4f66-9b03-5ed4e5bfaee1</vt:lpwstr>
  </property>
</Properties>
</file>